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B7486" w14:textId="77777777" w:rsidR="00B438A1" w:rsidRDefault="00B438A1" w:rsidP="0025656E">
      <w:pPr>
        <w:pStyle w:val="GraphicAnchor"/>
      </w:pPr>
      <w:r w:rsidRPr="00C46B32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A55D840" wp14:editId="0A55E0A0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CE1738-CD9A-E448-9214-7269DC6BAA5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2" name="Rectangle 2" title="Background Placeholder">
                          <a:extLst>
                            <a:ext uri="{FF2B5EF4-FFF2-40B4-BE49-F238E27FC236}">
                              <a16:creationId xmlns:a16="http://schemas.microsoft.com/office/drawing/2014/main" id="{B451847D-456C-1D43-9EE9-0C5F413F4541}"/>
                            </a:ext>
                          </a:extLst>
                        </wps:cNvPr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F4A428" id="Group 2" o:spid="_x0000_s1026" style="position:absolute;margin-left:-35pt;margin-top:-35pt;width:11in;height:612.75pt;z-index:-251657216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">
                <v:rect id="Rectangle 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B438A1" w14:paraId="74B6BF6C" w14:textId="77777777" w:rsidTr="00C46B32">
        <w:trPr>
          <w:trHeight w:val="2716"/>
        </w:trPr>
        <w:tc>
          <w:tcPr>
            <w:tcW w:w="1439" w:type="dxa"/>
          </w:tcPr>
          <w:p w14:paraId="1A821E0F" w14:textId="77777777" w:rsidR="00B438A1" w:rsidRDefault="00B438A1"/>
        </w:tc>
        <w:tc>
          <w:tcPr>
            <w:tcW w:w="11032" w:type="dxa"/>
            <w:gridSpan w:val="6"/>
            <w:vAlign w:val="center"/>
          </w:tcPr>
          <w:p w14:paraId="0CC7F613" w14:textId="77777777" w:rsidR="00B438A1" w:rsidRDefault="00B438A1" w:rsidP="00C46B32">
            <w:pPr>
              <w:pStyle w:val="Heading1"/>
              <w:jc w:val="right"/>
            </w:pPr>
            <w:sdt>
              <w:sdtPr>
                <w:id w:val="661117821"/>
                <w:placeholder>
                  <w:docPart w:val="98243D7B5EEA48B28510D25DF30AEB0E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6E37FB76" w14:textId="77777777" w:rsidR="00B438A1" w:rsidRDefault="00B438A1"/>
        </w:tc>
      </w:tr>
      <w:tr w:rsidR="00B438A1" w14:paraId="5650C58A" w14:textId="77777777" w:rsidTr="00BE7829">
        <w:trPr>
          <w:trHeight w:val="430"/>
        </w:trPr>
        <w:tc>
          <w:tcPr>
            <w:tcW w:w="14390" w:type="dxa"/>
            <w:gridSpan w:val="9"/>
          </w:tcPr>
          <w:p w14:paraId="21DA7F42" w14:textId="77777777" w:rsidR="00B438A1" w:rsidRDefault="00B438A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B9717A5" wp14:editId="0E72CD4A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22" name="Rectangle 2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01F40B" id="Rectangle 22" o:spid="_x0000_s1026" style="position:absolute;margin-left:254pt;margin-top:20.35pt;width:212pt;height:21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B438A1" w14:paraId="50C095E2" w14:textId="77777777" w:rsidTr="00292168">
        <w:trPr>
          <w:trHeight w:val="408"/>
        </w:trPr>
        <w:tc>
          <w:tcPr>
            <w:tcW w:w="2878" w:type="dxa"/>
            <w:gridSpan w:val="2"/>
          </w:tcPr>
          <w:p w14:paraId="73B732AB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561FCDC5" w14:textId="77777777" w:rsidR="00B438A1" w:rsidRPr="00292168" w:rsidRDefault="00B438A1" w:rsidP="00EE5A14">
            <w:pPr>
              <w:pStyle w:val="Heading2"/>
            </w:pPr>
            <w:sdt>
              <w:sdtPr>
                <w:id w:val="2065522394"/>
                <w:placeholder>
                  <w:docPart w:val="7B959245B3F348C6B5F09147D66361E6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1D25DDF4" w14:textId="77777777" w:rsidR="00B438A1" w:rsidRDefault="00B438A1"/>
        </w:tc>
      </w:tr>
      <w:tr w:rsidR="00B438A1" w14:paraId="2AC2E4A3" w14:textId="77777777" w:rsidTr="00DA07D7">
        <w:trPr>
          <w:trHeight w:val="854"/>
        </w:trPr>
        <w:tc>
          <w:tcPr>
            <w:tcW w:w="14390" w:type="dxa"/>
            <w:gridSpan w:val="9"/>
          </w:tcPr>
          <w:p w14:paraId="0742DA71" w14:textId="77777777" w:rsidR="00B438A1" w:rsidRDefault="00B438A1"/>
        </w:tc>
      </w:tr>
      <w:tr w:rsidR="00B438A1" w14:paraId="7A5B023E" w14:textId="77777777" w:rsidTr="00292168">
        <w:tc>
          <w:tcPr>
            <w:tcW w:w="1439" w:type="dxa"/>
          </w:tcPr>
          <w:p w14:paraId="11CA14EA" w14:textId="77777777" w:rsidR="00B438A1" w:rsidRDefault="00B438A1"/>
        </w:tc>
        <w:tc>
          <w:tcPr>
            <w:tcW w:w="11512" w:type="dxa"/>
            <w:gridSpan w:val="7"/>
          </w:tcPr>
          <w:p w14:paraId="1091045E" w14:textId="77777777" w:rsidR="00B438A1" w:rsidRDefault="00B438A1" w:rsidP="00DD00C7">
            <w:pPr>
              <w:pStyle w:val="Heading1Alt"/>
            </w:pPr>
            <w:r w:rsidRPr="00B438A1">
              <w:rPr>
                <w:noProof/>
                <w:color w:val="FFFFFF" w:themeColor="background1"/>
              </w:rPr>
              <w:t>Dhairya Makwana</w:t>
            </w:r>
          </w:p>
        </w:tc>
        <w:tc>
          <w:tcPr>
            <w:tcW w:w="1439" w:type="dxa"/>
          </w:tcPr>
          <w:p w14:paraId="266135D5" w14:textId="77777777" w:rsidR="00B438A1" w:rsidRDefault="00B438A1"/>
        </w:tc>
      </w:tr>
      <w:tr w:rsidR="00B438A1" w14:paraId="7DA3AB31" w14:textId="77777777" w:rsidTr="00292168">
        <w:tc>
          <w:tcPr>
            <w:tcW w:w="2878" w:type="dxa"/>
            <w:gridSpan w:val="2"/>
          </w:tcPr>
          <w:p w14:paraId="10720AE0" w14:textId="77777777" w:rsidR="00B438A1" w:rsidRDefault="00B438A1"/>
        </w:tc>
        <w:tc>
          <w:tcPr>
            <w:tcW w:w="2878" w:type="dxa"/>
            <w:gridSpan w:val="2"/>
          </w:tcPr>
          <w:p w14:paraId="0217DAB7" w14:textId="77777777" w:rsidR="00B438A1" w:rsidRDefault="00B438A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53A5A23" wp14:editId="0AA0CAC8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23" name="Rectangle 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9579A3" id="Rectangle 23" o:spid="_x0000_s1026" style="position:absolute;margin-left:89.1pt;margin-top:15pt;width:251.95pt;height:2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682E5FD1" w14:textId="77777777" w:rsidR="00B438A1" w:rsidRDefault="00B438A1"/>
        </w:tc>
        <w:tc>
          <w:tcPr>
            <w:tcW w:w="2878" w:type="dxa"/>
          </w:tcPr>
          <w:p w14:paraId="561EBDC0" w14:textId="77777777" w:rsidR="00B438A1" w:rsidRDefault="00B438A1"/>
        </w:tc>
        <w:tc>
          <w:tcPr>
            <w:tcW w:w="2878" w:type="dxa"/>
            <w:gridSpan w:val="3"/>
          </w:tcPr>
          <w:p w14:paraId="74626403" w14:textId="77777777" w:rsidR="00B438A1" w:rsidRDefault="00B438A1"/>
        </w:tc>
      </w:tr>
      <w:tr w:rsidR="00B438A1" w14:paraId="67C41E72" w14:textId="77777777" w:rsidTr="00EE5A14">
        <w:trPr>
          <w:trHeight w:val="342"/>
        </w:trPr>
        <w:tc>
          <w:tcPr>
            <w:tcW w:w="2878" w:type="dxa"/>
            <w:gridSpan w:val="2"/>
          </w:tcPr>
          <w:p w14:paraId="0AEB6A6B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045E48D7" w14:textId="77777777" w:rsidR="00B438A1" w:rsidRDefault="00B438A1" w:rsidP="00EE5A14">
            <w:pPr>
              <w:pStyle w:val="Heading2"/>
            </w:pPr>
            <w:sdt>
              <w:sdtPr>
                <w:id w:val="604704577"/>
                <w:placeholder>
                  <w:docPart w:val="AD49CC1006BB42E8B423ACCBC3A21EC5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301D1BE6" w14:textId="77777777" w:rsidR="00B438A1" w:rsidRDefault="00B438A1"/>
        </w:tc>
      </w:tr>
      <w:tr w:rsidR="00B438A1" w14:paraId="4B458490" w14:textId="77777777" w:rsidTr="005B09BE">
        <w:trPr>
          <w:trHeight w:val="412"/>
        </w:trPr>
        <w:tc>
          <w:tcPr>
            <w:tcW w:w="2878" w:type="dxa"/>
            <w:gridSpan w:val="2"/>
          </w:tcPr>
          <w:p w14:paraId="69D0D7B9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0BF0CC05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FCFA04D" w14:textId="77777777" w:rsidR="00B438A1" w:rsidRDefault="00B438A1"/>
        </w:tc>
      </w:tr>
      <w:tr w:rsidR="00B438A1" w14:paraId="3066055A" w14:textId="77777777" w:rsidTr="005B09BE">
        <w:trPr>
          <w:trHeight w:val="582"/>
        </w:trPr>
        <w:tc>
          <w:tcPr>
            <w:tcW w:w="2878" w:type="dxa"/>
            <w:gridSpan w:val="2"/>
          </w:tcPr>
          <w:p w14:paraId="44FB52F1" w14:textId="77777777" w:rsidR="00B438A1" w:rsidRDefault="00B438A1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78A9BE17" w14:textId="77777777" w:rsidR="00B438A1" w:rsidRPr="005B09BE" w:rsidRDefault="00B438A1" w:rsidP="00EE5A14">
            <w:pPr>
              <w:pStyle w:val="Heading3"/>
            </w:pPr>
            <w:r w:rsidRPr="00B438A1">
              <w:rPr>
                <w:noProof/>
                <w:color w:val="FFFFFF" w:themeColor="background1"/>
              </w:rPr>
              <w:t>100m race</w:t>
            </w:r>
          </w:p>
        </w:tc>
        <w:tc>
          <w:tcPr>
            <w:tcW w:w="2878" w:type="dxa"/>
            <w:gridSpan w:val="3"/>
          </w:tcPr>
          <w:p w14:paraId="22EE70B1" w14:textId="77777777" w:rsidR="00B438A1" w:rsidRDefault="00B438A1"/>
        </w:tc>
      </w:tr>
      <w:tr w:rsidR="00B438A1" w14:paraId="702CD2F3" w14:textId="77777777" w:rsidTr="005B09BE">
        <w:trPr>
          <w:trHeight w:val="666"/>
        </w:trPr>
        <w:tc>
          <w:tcPr>
            <w:tcW w:w="2878" w:type="dxa"/>
            <w:gridSpan w:val="2"/>
          </w:tcPr>
          <w:p w14:paraId="54E8195F" w14:textId="77777777" w:rsidR="00B438A1" w:rsidRDefault="00B438A1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67223CE2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7868F1B" w14:textId="77777777" w:rsidR="00B438A1" w:rsidRDefault="00B438A1"/>
        </w:tc>
      </w:tr>
      <w:tr w:rsidR="00B438A1" w14:paraId="2802AFE4" w14:textId="77777777" w:rsidTr="005B09BE">
        <w:trPr>
          <w:trHeight w:val="666"/>
        </w:trPr>
        <w:tc>
          <w:tcPr>
            <w:tcW w:w="1439" w:type="dxa"/>
          </w:tcPr>
          <w:p w14:paraId="02A5B3CF" w14:textId="77777777" w:rsidR="00B438A1" w:rsidRDefault="00B438A1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29EFC5AC" w14:textId="77777777" w:rsidR="00B438A1" w:rsidRPr="005B09BE" w:rsidRDefault="00B438A1" w:rsidP="00EE5A14">
            <w:pPr>
              <w:jc w:val="center"/>
            </w:pPr>
            <w:sdt>
              <w:sdtPr>
                <w:rPr>
                  <w:color w:val="FFFFFF" w:themeColor="background1"/>
                </w:rPr>
                <w:id w:val="-922110409"/>
                <w:placeholder>
                  <w:docPart w:val="BE9BC13A1FCE45969200B36E637A95E0"/>
                </w:placeholder>
                <w15:appearance w15:val="hidden"/>
              </w:sdtPr>
              <w:sdtContent>
                <w:r w:rsidRPr="00B438A1">
                  <w:rPr>
                    <w:noProof/>
                    <w:color w:val="FFFFFF" w:themeColor="background1"/>
                  </w:rPr>
                  <w:t>7/4/2026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6E7F172C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1CA8F2F7" w14:textId="77777777" w:rsidR="00B438A1" w:rsidRPr="00B438A1" w:rsidRDefault="00B438A1" w:rsidP="00EE5A14">
            <w:pPr>
              <w:jc w:val="center"/>
              <w:rPr>
                <w:rFonts w:ascii="Brush Script MT" w:hAnsi="Brush Script MT"/>
              </w:rPr>
            </w:pPr>
            <w:r w:rsidRPr="00B438A1">
              <w:rPr>
                <w:rFonts w:ascii="Brush Script MT" w:hAnsi="Brush Script MT"/>
                <w:noProof/>
                <w:color w:val="FFFFFF" w:themeColor="background1"/>
              </w:rPr>
              <w:t>HenishPalsana</w:t>
            </w:r>
          </w:p>
        </w:tc>
        <w:tc>
          <w:tcPr>
            <w:tcW w:w="1439" w:type="dxa"/>
          </w:tcPr>
          <w:p w14:paraId="187DAA80" w14:textId="77777777" w:rsidR="00B438A1" w:rsidRDefault="00B438A1"/>
        </w:tc>
      </w:tr>
      <w:tr w:rsidR="00B438A1" w14:paraId="649B8778" w14:textId="77777777" w:rsidTr="005B09BE">
        <w:trPr>
          <w:trHeight w:val="490"/>
        </w:trPr>
        <w:tc>
          <w:tcPr>
            <w:tcW w:w="2878" w:type="dxa"/>
            <w:gridSpan w:val="2"/>
          </w:tcPr>
          <w:p w14:paraId="0A228AEF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6A38A2C7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9C98FBA" w14:textId="77777777" w:rsidR="00B438A1" w:rsidRDefault="00B438A1"/>
        </w:tc>
      </w:tr>
      <w:tr w:rsidR="00B438A1" w14:paraId="32B3225A" w14:textId="77777777" w:rsidTr="005B09BE">
        <w:trPr>
          <w:trHeight w:val="985"/>
        </w:trPr>
        <w:tc>
          <w:tcPr>
            <w:tcW w:w="2878" w:type="dxa"/>
            <w:gridSpan w:val="2"/>
          </w:tcPr>
          <w:p w14:paraId="3DA8E993" w14:textId="77777777" w:rsidR="00B438A1" w:rsidRDefault="00B438A1"/>
        </w:tc>
        <w:tc>
          <w:tcPr>
            <w:tcW w:w="2878" w:type="dxa"/>
            <w:gridSpan w:val="2"/>
            <w:vAlign w:val="center"/>
          </w:tcPr>
          <w:p w14:paraId="14158439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187E2DB1" w14:textId="77777777" w:rsidR="00B438A1" w:rsidRPr="005B09BE" w:rsidRDefault="00B438A1" w:rsidP="00EE5A14">
            <w:pPr>
              <w:pStyle w:val="Heading2"/>
            </w:pPr>
            <w:r w:rsidRPr="00894945">
              <w:rPr>
                <w:noProof/>
              </w:rPr>
              <w:t>Darshan University</w:t>
            </w:r>
          </w:p>
        </w:tc>
        <w:tc>
          <w:tcPr>
            <w:tcW w:w="2878" w:type="dxa"/>
            <w:vAlign w:val="center"/>
          </w:tcPr>
          <w:p w14:paraId="3BAB8E82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3F86D556" w14:textId="77777777" w:rsidR="00B438A1" w:rsidRDefault="00B438A1"/>
        </w:tc>
      </w:tr>
    </w:tbl>
    <w:p w14:paraId="1D39B5EE" w14:textId="77777777" w:rsidR="00B438A1" w:rsidRDefault="00B438A1">
      <w:pPr>
        <w:sectPr w:rsidR="00B438A1" w:rsidSect="00B438A1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4A054021" w14:textId="13502BEF" w:rsidR="00B438A1" w:rsidRDefault="00B438A1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5901ADE" wp14:editId="4B640E2A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187553257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136383030" name="Rectangle 136383030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170585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1421803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12732967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76780025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34673170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81992769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94548017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83471971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17613623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39721086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84840678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78190051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9191FA" id="Group 2" o:spid="_x0000_s1026" style="position:absolute;margin-left:-35pt;margin-top:-35pt;width:11in;height:612.75pt;z-index:-251653120;mso-width-relative:margin;mso-height-relative:margin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">
                <v:rect id="Rectangle 136383030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B438A1" w14:paraId="6C49D119" w14:textId="77777777" w:rsidTr="00C46B32">
        <w:trPr>
          <w:trHeight w:val="2716"/>
        </w:trPr>
        <w:tc>
          <w:tcPr>
            <w:tcW w:w="1439" w:type="dxa"/>
          </w:tcPr>
          <w:p w14:paraId="467A1591" w14:textId="77777777" w:rsidR="00B438A1" w:rsidRDefault="00B438A1"/>
        </w:tc>
        <w:tc>
          <w:tcPr>
            <w:tcW w:w="11032" w:type="dxa"/>
            <w:gridSpan w:val="6"/>
            <w:vAlign w:val="center"/>
          </w:tcPr>
          <w:p w14:paraId="549A44E0" w14:textId="5B16C353" w:rsidR="00B438A1" w:rsidRDefault="00B438A1" w:rsidP="00C46B32">
            <w:pPr>
              <w:pStyle w:val="Heading1"/>
              <w:jc w:val="right"/>
            </w:pPr>
            <w:sdt>
              <w:sdtPr>
                <w:id w:val="1155109310"/>
                <w:placeholder>
                  <w:docPart w:val="AFEF6954393446EDA4D1CF074C946D50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3D51201D" w14:textId="77777777" w:rsidR="00B438A1" w:rsidRDefault="00B438A1"/>
        </w:tc>
      </w:tr>
      <w:tr w:rsidR="00B438A1" w14:paraId="5F0E922E" w14:textId="77777777" w:rsidTr="00BE7829">
        <w:trPr>
          <w:trHeight w:val="430"/>
        </w:trPr>
        <w:tc>
          <w:tcPr>
            <w:tcW w:w="14390" w:type="dxa"/>
            <w:gridSpan w:val="9"/>
          </w:tcPr>
          <w:p w14:paraId="66E7A0BE" w14:textId="19A41F83" w:rsidR="00B438A1" w:rsidRDefault="00B438A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4E7F10FB" wp14:editId="3344F228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76833051" name="Rectangle 17683305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3A176CF" id="Rectangle 176833051" o:spid="_x0000_s1026" style="position:absolute;margin-left:254pt;margin-top:20.35pt;width:212pt;height:21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B438A1" w14:paraId="6016A85D" w14:textId="77777777" w:rsidTr="00292168">
        <w:trPr>
          <w:trHeight w:val="408"/>
        </w:trPr>
        <w:tc>
          <w:tcPr>
            <w:tcW w:w="2878" w:type="dxa"/>
            <w:gridSpan w:val="2"/>
          </w:tcPr>
          <w:p w14:paraId="4D0AE3E6" w14:textId="2D1C144E" w:rsidR="00B438A1" w:rsidRDefault="00B438A1"/>
        </w:tc>
        <w:tc>
          <w:tcPr>
            <w:tcW w:w="8634" w:type="dxa"/>
            <w:gridSpan w:val="4"/>
            <w:vAlign w:val="center"/>
          </w:tcPr>
          <w:p w14:paraId="35D5CBB1" w14:textId="0BE3BE79" w:rsidR="00B438A1" w:rsidRPr="00292168" w:rsidRDefault="00B438A1" w:rsidP="00EE5A14">
            <w:pPr>
              <w:pStyle w:val="Heading2"/>
            </w:pPr>
            <w:sdt>
              <w:sdtPr>
                <w:id w:val="-2019302163"/>
                <w:placeholder>
                  <w:docPart w:val="1D882FDB7090480D918A112F1714F080"/>
                </w:placeholder>
                <w:temporary/>
                <w:showingPlcHdr/>
                <w15:appearance w15:val="hidden"/>
              </w:sdtPr>
              <w:sdtContent>
                <w:r w:rsidRPr="00B438A1">
                  <w:rPr>
                    <w:rFonts w:eastAsiaTheme="minorHAnsi" w:cstheme="minorBidi"/>
                    <w:sz w:val="24"/>
                    <w:szCs w:val="24"/>
                  </w:rPr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65F416AC" w14:textId="77777777" w:rsidR="00B438A1" w:rsidRDefault="00B438A1"/>
        </w:tc>
      </w:tr>
      <w:tr w:rsidR="00B438A1" w14:paraId="72429063" w14:textId="77777777" w:rsidTr="00DA07D7">
        <w:trPr>
          <w:trHeight w:val="854"/>
        </w:trPr>
        <w:tc>
          <w:tcPr>
            <w:tcW w:w="14390" w:type="dxa"/>
            <w:gridSpan w:val="9"/>
          </w:tcPr>
          <w:p w14:paraId="6045D67E" w14:textId="1A2DF97A" w:rsidR="00B438A1" w:rsidRDefault="00B438A1"/>
        </w:tc>
      </w:tr>
      <w:tr w:rsidR="00B438A1" w14:paraId="1D3736B4" w14:textId="77777777" w:rsidTr="00292168">
        <w:tc>
          <w:tcPr>
            <w:tcW w:w="1439" w:type="dxa"/>
          </w:tcPr>
          <w:p w14:paraId="7EAA2663" w14:textId="77777777" w:rsidR="00B438A1" w:rsidRDefault="00B438A1"/>
        </w:tc>
        <w:tc>
          <w:tcPr>
            <w:tcW w:w="11512" w:type="dxa"/>
            <w:gridSpan w:val="7"/>
          </w:tcPr>
          <w:p w14:paraId="608FB10E" w14:textId="48BEC51C" w:rsidR="00B438A1" w:rsidRDefault="00B438A1" w:rsidP="00DD00C7">
            <w:pPr>
              <w:pStyle w:val="Heading1Alt"/>
            </w:pPr>
            <w:r w:rsidRPr="00894945">
              <w:rPr>
                <w:noProof/>
              </w:rPr>
              <w:t>Vraj Faldu</w:t>
            </w:r>
          </w:p>
        </w:tc>
        <w:tc>
          <w:tcPr>
            <w:tcW w:w="1439" w:type="dxa"/>
          </w:tcPr>
          <w:p w14:paraId="03884121" w14:textId="77777777" w:rsidR="00B438A1" w:rsidRDefault="00B438A1"/>
        </w:tc>
      </w:tr>
      <w:tr w:rsidR="00B438A1" w14:paraId="4C525D9E" w14:textId="77777777" w:rsidTr="00292168">
        <w:tc>
          <w:tcPr>
            <w:tcW w:w="2878" w:type="dxa"/>
            <w:gridSpan w:val="2"/>
          </w:tcPr>
          <w:p w14:paraId="6A3A5534" w14:textId="77777777" w:rsidR="00B438A1" w:rsidRDefault="00B438A1"/>
        </w:tc>
        <w:tc>
          <w:tcPr>
            <w:tcW w:w="2878" w:type="dxa"/>
            <w:gridSpan w:val="2"/>
          </w:tcPr>
          <w:p w14:paraId="5AE3A679" w14:textId="77777777" w:rsidR="00B438A1" w:rsidRDefault="00B438A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5CAE8B2F" wp14:editId="2F1E70A7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555212408" name="Rectangle 55521240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0D9A60" id="Rectangle 555212408" o:spid="_x0000_s1026" style="position:absolute;margin-left:89.1pt;margin-top:15pt;width:251.95pt;height:21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6A765016" w14:textId="3349DA82" w:rsidR="00B438A1" w:rsidRDefault="00B438A1"/>
        </w:tc>
        <w:tc>
          <w:tcPr>
            <w:tcW w:w="2878" w:type="dxa"/>
          </w:tcPr>
          <w:p w14:paraId="57EB5DEB" w14:textId="77777777" w:rsidR="00B438A1" w:rsidRDefault="00B438A1"/>
        </w:tc>
        <w:tc>
          <w:tcPr>
            <w:tcW w:w="2878" w:type="dxa"/>
            <w:gridSpan w:val="3"/>
          </w:tcPr>
          <w:p w14:paraId="7B7ED8DC" w14:textId="77777777" w:rsidR="00B438A1" w:rsidRDefault="00B438A1"/>
        </w:tc>
      </w:tr>
      <w:tr w:rsidR="00B438A1" w14:paraId="498EECAF" w14:textId="77777777" w:rsidTr="00EE5A14">
        <w:trPr>
          <w:trHeight w:val="342"/>
        </w:trPr>
        <w:tc>
          <w:tcPr>
            <w:tcW w:w="2878" w:type="dxa"/>
            <w:gridSpan w:val="2"/>
          </w:tcPr>
          <w:p w14:paraId="0EDE4D3E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01460B02" w14:textId="40927811" w:rsidR="00B438A1" w:rsidRDefault="00B438A1" w:rsidP="00EE5A14">
            <w:pPr>
              <w:pStyle w:val="Heading2"/>
            </w:pPr>
            <w:sdt>
              <w:sdtPr>
                <w:id w:val="-842940487"/>
                <w:placeholder>
                  <w:docPart w:val="E3E6FBB98F0F475CAE8A556667288074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77210A24" w14:textId="77777777" w:rsidR="00B438A1" w:rsidRDefault="00B438A1"/>
        </w:tc>
      </w:tr>
      <w:tr w:rsidR="00B438A1" w14:paraId="51E4CFB6" w14:textId="77777777" w:rsidTr="005B09BE">
        <w:trPr>
          <w:trHeight w:val="412"/>
        </w:trPr>
        <w:tc>
          <w:tcPr>
            <w:tcW w:w="2878" w:type="dxa"/>
            <w:gridSpan w:val="2"/>
          </w:tcPr>
          <w:p w14:paraId="0B1AC048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1C4F414E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7891B30" w14:textId="77777777" w:rsidR="00B438A1" w:rsidRDefault="00B438A1"/>
        </w:tc>
      </w:tr>
      <w:tr w:rsidR="00B438A1" w14:paraId="7DC674A1" w14:textId="77777777" w:rsidTr="005B09BE">
        <w:trPr>
          <w:trHeight w:val="582"/>
        </w:trPr>
        <w:tc>
          <w:tcPr>
            <w:tcW w:w="2878" w:type="dxa"/>
            <w:gridSpan w:val="2"/>
          </w:tcPr>
          <w:p w14:paraId="520159B3" w14:textId="77777777" w:rsidR="00B438A1" w:rsidRDefault="00B438A1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18DB070A" w14:textId="77777777" w:rsidR="00B438A1" w:rsidRPr="005B09BE" w:rsidRDefault="00B438A1" w:rsidP="00EE5A14">
            <w:pPr>
              <w:pStyle w:val="Heading3"/>
            </w:pPr>
            <w:r w:rsidRPr="00894945">
              <w:rPr>
                <w:noProof/>
              </w:rPr>
              <w:t>200m race</w:t>
            </w:r>
          </w:p>
        </w:tc>
        <w:tc>
          <w:tcPr>
            <w:tcW w:w="2878" w:type="dxa"/>
            <w:gridSpan w:val="3"/>
          </w:tcPr>
          <w:p w14:paraId="25A9CA66" w14:textId="77777777" w:rsidR="00B438A1" w:rsidRDefault="00B438A1"/>
        </w:tc>
      </w:tr>
      <w:tr w:rsidR="00B438A1" w14:paraId="05EECB7A" w14:textId="77777777" w:rsidTr="005B09BE">
        <w:trPr>
          <w:trHeight w:val="666"/>
        </w:trPr>
        <w:tc>
          <w:tcPr>
            <w:tcW w:w="2878" w:type="dxa"/>
            <w:gridSpan w:val="2"/>
          </w:tcPr>
          <w:p w14:paraId="417552ED" w14:textId="77777777" w:rsidR="00B438A1" w:rsidRDefault="00B438A1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4CFB337A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BF29FF1" w14:textId="77777777" w:rsidR="00B438A1" w:rsidRDefault="00B438A1"/>
        </w:tc>
      </w:tr>
      <w:tr w:rsidR="00B438A1" w14:paraId="5C039F3A" w14:textId="77777777" w:rsidTr="005B09BE">
        <w:trPr>
          <w:trHeight w:val="666"/>
        </w:trPr>
        <w:tc>
          <w:tcPr>
            <w:tcW w:w="1439" w:type="dxa"/>
          </w:tcPr>
          <w:p w14:paraId="3500C284" w14:textId="77777777" w:rsidR="00B438A1" w:rsidRDefault="00B438A1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79330875" w14:textId="77777777" w:rsidR="00B438A1" w:rsidRPr="005B09BE" w:rsidRDefault="00B438A1" w:rsidP="00EE5A14">
            <w:pPr>
              <w:jc w:val="center"/>
            </w:pPr>
            <w:sdt>
              <w:sdtPr>
                <w:id w:val="1954048583"/>
                <w:placeholder>
                  <w:docPart w:val="6DF888DB2BB946D1BEC3B53FF1887425"/>
                </w:placeholder>
                <w15:appearance w15:val="hidden"/>
              </w:sdtPr>
              <w:sdtContent>
                <w:r>
                  <w:rPr>
                    <w:noProof/>
                  </w:rPr>
                  <w:t>7/5/2026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35D86DC9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4AF88678" w14:textId="77777777" w:rsidR="00B438A1" w:rsidRDefault="00B438A1" w:rsidP="00EE5A14">
            <w:pPr>
              <w:jc w:val="center"/>
            </w:pPr>
            <w:r>
              <w:rPr>
                <w:noProof/>
              </w:rPr>
              <w:t>HenishPalsana</w:t>
            </w:r>
          </w:p>
        </w:tc>
        <w:tc>
          <w:tcPr>
            <w:tcW w:w="1439" w:type="dxa"/>
          </w:tcPr>
          <w:p w14:paraId="3B4B8A40" w14:textId="77777777" w:rsidR="00B438A1" w:rsidRDefault="00B438A1"/>
        </w:tc>
      </w:tr>
      <w:tr w:rsidR="00B438A1" w14:paraId="7795EF40" w14:textId="77777777" w:rsidTr="005B09BE">
        <w:trPr>
          <w:trHeight w:val="490"/>
        </w:trPr>
        <w:tc>
          <w:tcPr>
            <w:tcW w:w="2878" w:type="dxa"/>
            <w:gridSpan w:val="2"/>
          </w:tcPr>
          <w:p w14:paraId="12005614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31F30739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368D3E6" w14:textId="77777777" w:rsidR="00B438A1" w:rsidRDefault="00B438A1"/>
        </w:tc>
      </w:tr>
      <w:tr w:rsidR="00B438A1" w14:paraId="13DFC745" w14:textId="77777777" w:rsidTr="005B09BE">
        <w:trPr>
          <w:trHeight w:val="985"/>
        </w:trPr>
        <w:tc>
          <w:tcPr>
            <w:tcW w:w="2878" w:type="dxa"/>
            <w:gridSpan w:val="2"/>
          </w:tcPr>
          <w:p w14:paraId="4E085C24" w14:textId="77777777" w:rsidR="00B438A1" w:rsidRDefault="00B438A1"/>
        </w:tc>
        <w:tc>
          <w:tcPr>
            <w:tcW w:w="2878" w:type="dxa"/>
            <w:gridSpan w:val="2"/>
            <w:vAlign w:val="center"/>
          </w:tcPr>
          <w:p w14:paraId="31C3AE84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3B0AC4D6" w14:textId="77777777" w:rsidR="00B438A1" w:rsidRPr="005B09BE" w:rsidRDefault="00B438A1" w:rsidP="00EE5A14">
            <w:pPr>
              <w:pStyle w:val="Heading2"/>
            </w:pPr>
            <w:r w:rsidRPr="00894945">
              <w:rPr>
                <w:noProof/>
              </w:rPr>
              <w:t>Darshan University</w:t>
            </w:r>
          </w:p>
        </w:tc>
        <w:tc>
          <w:tcPr>
            <w:tcW w:w="2878" w:type="dxa"/>
            <w:vAlign w:val="center"/>
          </w:tcPr>
          <w:p w14:paraId="272E1924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E8733ED" w14:textId="77777777" w:rsidR="00B438A1" w:rsidRDefault="00B438A1"/>
        </w:tc>
      </w:tr>
    </w:tbl>
    <w:p w14:paraId="0AEC5013" w14:textId="77777777" w:rsidR="00B438A1" w:rsidRDefault="00B438A1">
      <w:pPr>
        <w:sectPr w:rsidR="00B438A1" w:rsidSect="00B438A1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26C8B09C" w14:textId="77777777" w:rsidR="00B438A1" w:rsidRDefault="00B438A1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3DD483B2" wp14:editId="1CCD1304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25985654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1177622722" name="Rectangle 1177622722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518077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145991279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07052605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42327675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01654801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5513265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38244588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47885018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26615521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00427770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49633334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64097941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C27B8" id="Group 2" o:spid="_x0000_s1026" style="position:absolute;margin-left:-35pt;margin-top:-35pt;width:11in;height:612.75pt;z-index:-251649024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">
                <v:rect id="Rectangle 117762272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B438A1" w14:paraId="534D0663" w14:textId="77777777" w:rsidTr="00C46B32">
        <w:trPr>
          <w:trHeight w:val="2716"/>
        </w:trPr>
        <w:tc>
          <w:tcPr>
            <w:tcW w:w="1439" w:type="dxa"/>
          </w:tcPr>
          <w:p w14:paraId="7C2C23FD" w14:textId="77777777" w:rsidR="00B438A1" w:rsidRDefault="00B438A1"/>
        </w:tc>
        <w:tc>
          <w:tcPr>
            <w:tcW w:w="11032" w:type="dxa"/>
            <w:gridSpan w:val="6"/>
            <w:vAlign w:val="center"/>
          </w:tcPr>
          <w:p w14:paraId="446DA083" w14:textId="77777777" w:rsidR="00B438A1" w:rsidRDefault="00B438A1" w:rsidP="00C46B32">
            <w:pPr>
              <w:pStyle w:val="Heading1"/>
              <w:jc w:val="right"/>
            </w:pPr>
            <w:sdt>
              <w:sdtPr>
                <w:id w:val="1562288426"/>
                <w:placeholder>
                  <w:docPart w:val="0ED27AE4D683469AABD3525E25A97F60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3CB3A851" w14:textId="77777777" w:rsidR="00B438A1" w:rsidRDefault="00B438A1"/>
        </w:tc>
      </w:tr>
      <w:tr w:rsidR="00B438A1" w14:paraId="520D17A0" w14:textId="77777777" w:rsidTr="00BE7829">
        <w:trPr>
          <w:trHeight w:val="430"/>
        </w:trPr>
        <w:tc>
          <w:tcPr>
            <w:tcW w:w="14390" w:type="dxa"/>
            <w:gridSpan w:val="9"/>
          </w:tcPr>
          <w:p w14:paraId="4CFAF16F" w14:textId="77777777" w:rsidR="00B438A1" w:rsidRDefault="00B438A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025F41A5" wp14:editId="1B660B78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81234384" name="Rectangle 8123438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DE18C45" id="Rectangle 81234384" o:spid="_x0000_s1026" style="position:absolute;margin-left:254pt;margin-top:20.35pt;width:212pt;height:21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B438A1" w14:paraId="052B0E35" w14:textId="77777777" w:rsidTr="00292168">
        <w:trPr>
          <w:trHeight w:val="408"/>
        </w:trPr>
        <w:tc>
          <w:tcPr>
            <w:tcW w:w="2878" w:type="dxa"/>
            <w:gridSpan w:val="2"/>
          </w:tcPr>
          <w:p w14:paraId="5B5028F8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2D4095C0" w14:textId="77777777" w:rsidR="00B438A1" w:rsidRPr="00292168" w:rsidRDefault="00B438A1" w:rsidP="00EE5A14">
            <w:pPr>
              <w:pStyle w:val="Heading2"/>
            </w:pPr>
            <w:sdt>
              <w:sdtPr>
                <w:id w:val="912283007"/>
                <w:placeholder>
                  <w:docPart w:val="E0627AFD77464F2BAAEC024B2655AEB7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21BDB08E" w14:textId="77777777" w:rsidR="00B438A1" w:rsidRDefault="00B438A1"/>
        </w:tc>
      </w:tr>
      <w:tr w:rsidR="00B438A1" w14:paraId="4C01EB28" w14:textId="77777777" w:rsidTr="00DA07D7">
        <w:trPr>
          <w:trHeight w:val="854"/>
        </w:trPr>
        <w:tc>
          <w:tcPr>
            <w:tcW w:w="14390" w:type="dxa"/>
            <w:gridSpan w:val="9"/>
          </w:tcPr>
          <w:p w14:paraId="5FCCB9D4" w14:textId="77777777" w:rsidR="00B438A1" w:rsidRDefault="00B438A1"/>
        </w:tc>
      </w:tr>
      <w:tr w:rsidR="00B438A1" w14:paraId="685510BF" w14:textId="77777777" w:rsidTr="00292168">
        <w:tc>
          <w:tcPr>
            <w:tcW w:w="1439" w:type="dxa"/>
          </w:tcPr>
          <w:p w14:paraId="00A74204" w14:textId="77777777" w:rsidR="00B438A1" w:rsidRDefault="00B438A1"/>
        </w:tc>
        <w:tc>
          <w:tcPr>
            <w:tcW w:w="11512" w:type="dxa"/>
            <w:gridSpan w:val="7"/>
          </w:tcPr>
          <w:p w14:paraId="2B9C36D2" w14:textId="77777777" w:rsidR="00B438A1" w:rsidRDefault="00B438A1" w:rsidP="00DD00C7">
            <w:pPr>
              <w:pStyle w:val="Heading1Alt"/>
            </w:pPr>
            <w:r w:rsidRPr="00894945">
              <w:rPr>
                <w:noProof/>
              </w:rPr>
              <w:t>Pujan Virani</w:t>
            </w:r>
          </w:p>
        </w:tc>
        <w:tc>
          <w:tcPr>
            <w:tcW w:w="1439" w:type="dxa"/>
          </w:tcPr>
          <w:p w14:paraId="22EFE5F1" w14:textId="77777777" w:rsidR="00B438A1" w:rsidRDefault="00B438A1"/>
        </w:tc>
      </w:tr>
      <w:tr w:rsidR="00B438A1" w14:paraId="0C26D4F8" w14:textId="77777777" w:rsidTr="00292168">
        <w:tc>
          <w:tcPr>
            <w:tcW w:w="2878" w:type="dxa"/>
            <w:gridSpan w:val="2"/>
          </w:tcPr>
          <w:p w14:paraId="22706ECE" w14:textId="77777777" w:rsidR="00B438A1" w:rsidRDefault="00B438A1"/>
        </w:tc>
        <w:tc>
          <w:tcPr>
            <w:tcW w:w="2878" w:type="dxa"/>
            <w:gridSpan w:val="2"/>
          </w:tcPr>
          <w:p w14:paraId="4E5796EC" w14:textId="77777777" w:rsidR="00B438A1" w:rsidRDefault="00B438A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34D2BABC" wp14:editId="13529B5C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313394851" name="Rectangle 31339485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3C1D2A" id="Rectangle 313394851" o:spid="_x0000_s1026" style="position:absolute;margin-left:89.1pt;margin-top:15pt;width:251.95pt;height:21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1145BD85" w14:textId="77777777" w:rsidR="00B438A1" w:rsidRDefault="00B438A1"/>
        </w:tc>
        <w:tc>
          <w:tcPr>
            <w:tcW w:w="2878" w:type="dxa"/>
          </w:tcPr>
          <w:p w14:paraId="3B844C5E" w14:textId="77777777" w:rsidR="00B438A1" w:rsidRDefault="00B438A1"/>
        </w:tc>
        <w:tc>
          <w:tcPr>
            <w:tcW w:w="2878" w:type="dxa"/>
            <w:gridSpan w:val="3"/>
          </w:tcPr>
          <w:p w14:paraId="5D727CB3" w14:textId="77777777" w:rsidR="00B438A1" w:rsidRDefault="00B438A1"/>
        </w:tc>
      </w:tr>
      <w:tr w:rsidR="00B438A1" w14:paraId="30AE0951" w14:textId="77777777" w:rsidTr="00EE5A14">
        <w:trPr>
          <w:trHeight w:val="342"/>
        </w:trPr>
        <w:tc>
          <w:tcPr>
            <w:tcW w:w="2878" w:type="dxa"/>
            <w:gridSpan w:val="2"/>
          </w:tcPr>
          <w:p w14:paraId="48C4DDD3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437EB62D" w14:textId="77777777" w:rsidR="00B438A1" w:rsidRDefault="00B438A1" w:rsidP="00EE5A14">
            <w:pPr>
              <w:pStyle w:val="Heading2"/>
            </w:pPr>
            <w:sdt>
              <w:sdtPr>
                <w:id w:val="1058126847"/>
                <w:placeholder>
                  <w:docPart w:val="1C738570E0AE462CB243C3940B7BA9E5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6F1FC3F9" w14:textId="77777777" w:rsidR="00B438A1" w:rsidRDefault="00B438A1"/>
        </w:tc>
      </w:tr>
      <w:tr w:rsidR="00B438A1" w14:paraId="1C3B96A3" w14:textId="77777777" w:rsidTr="005B09BE">
        <w:trPr>
          <w:trHeight w:val="412"/>
        </w:trPr>
        <w:tc>
          <w:tcPr>
            <w:tcW w:w="2878" w:type="dxa"/>
            <w:gridSpan w:val="2"/>
          </w:tcPr>
          <w:p w14:paraId="1FA82498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1090AF97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9ACFB91" w14:textId="77777777" w:rsidR="00B438A1" w:rsidRDefault="00B438A1"/>
        </w:tc>
      </w:tr>
      <w:tr w:rsidR="00B438A1" w14:paraId="48F11B6F" w14:textId="77777777" w:rsidTr="005B09BE">
        <w:trPr>
          <w:trHeight w:val="582"/>
        </w:trPr>
        <w:tc>
          <w:tcPr>
            <w:tcW w:w="2878" w:type="dxa"/>
            <w:gridSpan w:val="2"/>
          </w:tcPr>
          <w:p w14:paraId="350E9E18" w14:textId="77777777" w:rsidR="00B438A1" w:rsidRDefault="00B438A1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0CD3BF03" w14:textId="77777777" w:rsidR="00B438A1" w:rsidRPr="005B09BE" w:rsidRDefault="00B438A1" w:rsidP="00EE5A14">
            <w:pPr>
              <w:pStyle w:val="Heading3"/>
            </w:pPr>
            <w:r w:rsidRPr="00894945">
              <w:rPr>
                <w:noProof/>
              </w:rPr>
              <w:t>10km Marathon</w:t>
            </w:r>
          </w:p>
        </w:tc>
        <w:tc>
          <w:tcPr>
            <w:tcW w:w="2878" w:type="dxa"/>
            <w:gridSpan w:val="3"/>
          </w:tcPr>
          <w:p w14:paraId="325383B9" w14:textId="77777777" w:rsidR="00B438A1" w:rsidRDefault="00B438A1"/>
        </w:tc>
      </w:tr>
      <w:tr w:rsidR="00B438A1" w14:paraId="101E698B" w14:textId="77777777" w:rsidTr="005B09BE">
        <w:trPr>
          <w:trHeight w:val="666"/>
        </w:trPr>
        <w:tc>
          <w:tcPr>
            <w:tcW w:w="2878" w:type="dxa"/>
            <w:gridSpan w:val="2"/>
          </w:tcPr>
          <w:p w14:paraId="64B6593F" w14:textId="77777777" w:rsidR="00B438A1" w:rsidRDefault="00B438A1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428AC39E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607F564B" w14:textId="77777777" w:rsidR="00B438A1" w:rsidRDefault="00B438A1"/>
        </w:tc>
      </w:tr>
      <w:tr w:rsidR="00B438A1" w14:paraId="6812C1F7" w14:textId="77777777" w:rsidTr="005B09BE">
        <w:trPr>
          <w:trHeight w:val="666"/>
        </w:trPr>
        <w:tc>
          <w:tcPr>
            <w:tcW w:w="1439" w:type="dxa"/>
          </w:tcPr>
          <w:p w14:paraId="79C3BB5B" w14:textId="77777777" w:rsidR="00B438A1" w:rsidRDefault="00B438A1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64F7854C" w14:textId="77777777" w:rsidR="00B438A1" w:rsidRPr="005B09BE" w:rsidRDefault="00B438A1" w:rsidP="00EE5A14">
            <w:pPr>
              <w:jc w:val="center"/>
            </w:pPr>
            <w:sdt>
              <w:sdtPr>
                <w:id w:val="-2084139628"/>
                <w:placeholder>
                  <w:docPart w:val="06BF6F9E1586428E8D1F0A4882687174"/>
                </w:placeholder>
                <w15:appearance w15:val="hidden"/>
              </w:sdtPr>
              <w:sdtContent>
                <w:r>
                  <w:rPr>
                    <w:noProof/>
                  </w:rPr>
                  <w:t>7/6/2026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06C19C8A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4C9F0B23" w14:textId="77777777" w:rsidR="00B438A1" w:rsidRDefault="00B438A1" w:rsidP="00EE5A14">
            <w:pPr>
              <w:jc w:val="center"/>
            </w:pPr>
            <w:r>
              <w:rPr>
                <w:noProof/>
              </w:rPr>
              <w:t>HenishPalsana</w:t>
            </w:r>
          </w:p>
        </w:tc>
        <w:tc>
          <w:tcPr>
            <w:tcW w:w="1439" w:type="dxa"/>
          </w:tcPr>
          <w:p w14:paraId="0C7B0F9D" w14:textId="77777777" w:rsidR="00B438A1" w:rsidRDefault="00B438A1"/>
        </w:tc>
      </w:tr>
      <w:tr w:rsidR="00B438A1" w14:paraId="66C95775" w14:textId="77777777" w:rsidTr="005B09BE">
        <w:trPr>
          <w:trHeight w:val="490"/>
        </w:trPr>
        <w:tc>
          <w:tcPr>
            <w:tcW w:w="2878" w:type="dxa"/>
            <w:gridSpan w:val="2"/>
          </w:tcPr>
          <w:p w14:paraId="32A808F5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736C6BE1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1737E84" w14:textId="77777777" w:rsidR="00B438A1" w:rsidRDefault="00B438A1"/>
        </w:tc>
      </w:tr>
      <w:tr w:rsidR="00B438A1" w14:paraId="3AA15945" w14:textId="77777777" w:rsidTr="005B09BE">
        <w:trPr>
          <w:trHeight w:val="985"/>
        </w:trPr>
        <w:tc>
          <w:tcPr>
            <w:tcW w:w="2878" w:type="dxa"/>
            <w:gridSpan w:val="2"/>
          </w:tcPr>
          <w:p w14:paraId="552D049C" w14:textId="77777777" w:rsidR="00B438A1" w:rsidRDefault="00B438A1"/>
        </w:tc>
        <w:tc>
          <w:tcPr>
            <w:tcW w:w="2878" w:type="dxa"/>
            <w:gridSpan w:val="2"/>
            <w:vAlign w:val="center"/>
          </w:tcPr>
          <w:p w14:paraId="3B16BE19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72878E5C" w14:textId="77777777" w:rsidR="00B438A1" w:rsidRPr="005B09BE" w:rsidRDefault="00B438A1" w:rsidP="00EE5A14">
            <w:pPr>
              <w:pStyle w:val="Heading2"/>
            </w:pPr>
            <w:r w:rsidRPr="00894945">
              <w:rPr>
                <w:noProof/>
              </w:rPr>
              <w:t>Darshan University</w:t>
            </w:r>
          </w:p>
        </w:tc>
        <w:tc>
          <w:tcPr>
            <w:tcW w:w="2878" w:type="dxa"/>
            <w:vAlign w:val="center"/>
          </w:tcPr>
          <w:p w14:paraId="556D51FC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DEF2668" w14:textId="77777777" w:rsidR="00B438A1" w:rsidRDefault="00B438A1"/>
        </w:tc>
      </w:tr>
    </w:tbl>
    <w:p w14:paraId="5AEA7EB6" w14:textId="77777777" w:rsidR="00B438A1" w:rsidRDefault="00B438A1">
      <w:pPr>
        <w:sectPr w:rsidR="00B438A1" w:rsidSect="00B438A1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710BF35E" w14:textId="77777777" w:rsidR="00B438A1" w:rsidRDefault="00B438A1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631EE2D3" wp14:editId="32F0A0A7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238497308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1617609922" name="Rectangle 1617609922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7578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81563849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09987489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35769217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85535258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52253093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63112330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692531218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110592852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76330244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62169967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18370303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1513B" id="Group 2" o:spid="_x0000_s1026" style="position:absolute;margin-left:-35pt;margin-top:-35pt;width:11in;height:612.75pt;z-index:-251644928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">
                <v:rect id="Rectangle 161760992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B438A1" w14:paraId="76707F87" w14:textId="77777777" w:rsidTr="00C46B32">
        <w:trPr>
          <w:trHeight w:val="2716"/>
        </w:trPr>
        <w:tc>
          <w:tcPr>
            <w:tcW w:w="1439" w:type="dxa"/>
          </w:tcPr>
          <w:p w14:paraId="72844286" w14:textId="77777777" w:rsidR="00B438A1" w:rsidRDefault="00B438A1"/>
        </w:tc>
        <w:tc>
          <w:tcPr>
            <w:tcW w:w="11032" w:type="dxa"/>
            <w:gridSpan w:val="6"/>
            <w:vAlign w:val="center"/>
          </w:tcPr>
          <w:p w14:paraId="56F905BD" w14:textId="77777777" w:rsidR="00B438A1" w:rsidRDefault="00B438A1" w:rsidP="00C46B32">
            <w:pPr>
              <w:pStyle w:val="Heading1"/>
              <w:jc w:val="right"/>
            </w:pPr>
            <w:sdt>
              <w:sdtPr>
                <w:id w:val="1369874566"/>
                <w:placeholder>
                  <w:docPart w:val="9E2DB1DA18B64B1AB7A8FD9989BA7F48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2A5E15A1" w14:textId="77777777" w:rsidR="00B438A1" w:rsidRDefault="00B438A1"/>
        </w:tc>
      </w:tr>
      <w:tr w:rsidR="00B438A1" w14:paraId="2E8C1078" w14:textId="77777777" w:rsidTr="00BE7829">
        <w:trPr>
          <w:trHeight w:val="430"/>
        </w:trPr>
        <w:tc>
          <w:tcPr>
            <w:tcW w:w="14390" w:type="dxa"/>
            <w:gridSpan w:val="9"/>
          </w:tcPr>
          <w:p w14:paraId="54D9472B" w14:textId="77777777" w:rsidR="00B438A1" w:rsidRDefault="00B438A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54500500" wp14:editId="1CDCC524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302372308" name="Rectangle 30237230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E9AF4C" id="Rectangle 302372308" o:spid="_x0000_s1026" style="position:absolute;margin-left:254pt;margin-top:20.35pt;width:212pt;height:21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B438A1" w14:paraId="0538D185" w14:textId="77777777" w:rsidTr="00292168">
        <w:trPr>
          <w:trHeight w:val="408"/>
        </w:trPr>
        <w:tc>
          <w:tcPr>
            <w:tcW w:w="2878" w:type="dxa"/>
            <w:gridSpan w:val="2"/>
          </w:tcPr>
          <w:p w14:paraId="4E6088E2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68703644" w14:textId="77777777" w:rsidR="00B438A1" w:rsidRPr="00292168" w:rsidRDefault="00B438A1" w:rsidP="00EE5A14">
            <w:pPr>
              <w:pStyle w:val="Heading2"/>
            </w:pPr>
            <w:sdt>
              <w:sdtPr>
                <w:id w:val="-2063395313"/>
                <w:placeholder>
                  <w:docPart w:val="7486004BC83645088C166359C5F211B8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33DECBAF" w14:textId="77777777" w:rsidR="00B438A1" w:rsidRDefault="00B438A1"/>
        </w:tc>
      </w:tr>
      <w:tr w:rsidR="00B438A1" w14:paraId="46930D6A" w14:textId="77777777" w:rsidTr="00DA07D7">
        <w:trPr>
          <w:trHeight w:val="854"/>
        </w:trPr>
        <w:tc>
          <w:tcPr>
            <w:tcW w:w="14390" w:type="dxa"/>
            <w:gridSpan w:val="9"/>
          </w:tcPr>
          <w:p w14:paraId="6FCA7FBB" w14:textId="77777777" w:rsidR="00B438A1" w:rsidRDefault="00B438A1"/>
        </w:tc>
      </w:tr>
      <w:tr w:rsidR="00B438A1" w14:paraId="60BB02F2" w14:textId="77777777" w:rsidTr="00292168">
        <w:tc>
          <w:tcPr>
            <w:tcW w:w="1439" w:type="dxa"/>
          </w:tcPr>
          <w:p w14:paraId="12766551" w14:textId="77777777" w:rsidR="00B438A1" w:rsidRDefault="00B438A1"/>
        </w:tc>
        <w:tc>
          <w:tcPr>
            <w:tcW w:w="11512" w:type="dxa"/>
            <w:gridSpan w:val="7"/>
          </w:tcPr>
          <w:p w14:paraId="631984AE" w14:textId="77777777" w:rsidR="00B438A1" w:rsidRDefault="00B438A1" w:rsidP="00DD00C7">
            <w:pPr>
              <w:pStyle w:val="Heading1Alt"/>
            </w:pPr>
            <w:r w:rsidRPr="00894945">
              <w:rPr>
                <w:noProof/>
              </w:rPr>
              <w:t>Utsav Kanzariya</w:t>
            </w:r>
          </w:p>
        </w:tc>
        <w:tc>
          <w:tcPr>
            <w:tcW w:w="1439" w:type="dxa"/>
          </w:tcPr>
          <w:p w14:paraId="6503E026" w14:textId="77777777" w:rsidR="00B438A1" w:rsidRDefault="00B438A1"/>
        </w:tc>
      </w:tr>
      <w:tr w:rsidR="00B438A1" w14:paraId="548DD4AA" w14:textId="77777777" w:rsidTr="00292168">
        <w:tc>
          <w:tcPr>
            <w:tcW w:w="2878" w:type="dxa"/>
            <w:gridSpan w:val="2"/>
          </w:tcPr>
          <w:p w14:paraId="016CE266" w14:textId="77777777" w:rsidR="00B438A1" w:rsidRDefault="00B438A1"/>
        </w:tc>
        <w:tc>
          <w:tcPr>
            <w:tcW w:w="2878" w:type="dxa"/>
            <w:gridSpan w:val="2"/>
          </w:tcPr>
          <w:p w14:paraId="4936066C" w14:textId="77777777" w:rsidR="00B438A1" w:rsidRDefault="00B438A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5C83BE62" wp14:editId="452B9A4E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2044303603" name="Rectangle 204430360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C0C52A" id="Rectangle 2044303603" o:spid="_x0000_s1026" style="position:absolute;margin-left:89.1pt;margin-top:15pt;width:251.95pt;height:21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38A12CE3" w14:textId="77777777" w:rsidR="00B438A1" w:rsidRDefault="00B438A1"/>
        </w:tc>
        <w:tc>
          <w:tcPr>
            <w:tcW w:w="2878" w:type="dxa"/>
          </w:tcPr>
          <w:p w14:paraId="1A43C2A1" w14:textId="77777777" w:rsidR="00B438A1" w:rsidRDefault="00B438A1"/>
        </w:tc>
        <w:tc>
          <w:tcPr>
            <w:tcW w:w="2878" w:type="dxa"/>
            <w:gridSpan w:val="3"/>
          </w:tcPr>
          <w:p w14:paraId="348E5CE0" w14:textId="77777777" w:rsidR="00B438A1" w:rsidRDefault="00B438A1"/>
        </w:tc>
      </w:tr>
      <w:tr w:rsidR="00B438A1" w14:paraId="02BB8935" w14:textId="77777777" w:rsidTr="00EE5A14">
        <w:trPr>
          <w:trHeight w:val="342"/>
        </w:trPr>
        <w:tc>
          <w:tcPr>
            <w:tcW w:w="2878" w:type="dxa"/>
            <w:gridSpan w:val="2"/>
          </w:tcPr>
          <w:p w14:paraId="60246F0C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70C511C6" w14:textId="77777777" w:rsidR="00B438A1" w:rsidRDefault="00B438A1" w:rsidP="00EE5A14">
            <w:pPr>
              <w:pStyle w:val="Heading2"/>
            </w:pPr>
            <w:sdt>
              <w:sdtPr>
                <w:id w:val="-2090301007"/>
                <w:placeholder>
                  <w:docPart w:val="578951AC1E63454FA0BA7A43F43A8D1D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5347C0C8" w14:textId="77777777" w:rsidR="00B438A1" w:rsidRDefault="00B438A1"/>
        </w:tc>
      </w:tr>
      <w:tr w:rsidR="00B438A1" w14:paraId="185227ED" w14:textId="77777777" w:rsidTr="005B09BE">
        <w:trPr>
          <w:trHeight w:val="412"/>
        </w:trPr>
        <w:tc>
          <w:tcPr>
            <w:tcW w:w="2878" w:type="dxa"/>
            <w:gridSpan w:val="2"/>
          </w:tcPr>
          <w:p w14:paraId="6F8B73D8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53E80B26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8008DF2" w14:textId="77777777" w:rsidR="00B438A1" w:rsidRDefault="00B438A1"/>
        </w:tc>
      </w:tr>
      <w:tr w:rsidR="00B438A1" w14:paraId="3E66FBB8" w14:textId="77777777" w:rsidTr="005B09BE">
        <w:trPr>
          <w:trHeight w:val="582"/>
        </w:trPr>
        <w:tc>
          <w:tcPr>
            <w:tcW w:w="2878" w:type="dxa"/>
            <w:gridSpan w:val="2"/>
          </w:tcPr>
          <w:p w14:paraId="22D26C9E" w14:textId="77777777" w:rsidR="00B438A1" w:rsidRDefault="00B438A1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7D9DA1BE" w14:textId="77777777" w:rsidR="00B438A1" w:rsidRPr="005B09BE" w:rsidRDefault="00B438A1" w:rsidP="00EE5A14">
            <w:pPr>
              <w:pStyle w:val="Heading3"/>
            </w:pPr>
            <w:r w:rsidRPr="00894945">
              <w:rPr>
                <w:noProof/>
              </w:rPr>
              <w:t>200m Swimming</w:t>
            </w:r>
          </w:p>
        </w:tc>
        <w:tc>
          <w:tcPr>
            <w:tcW w:w="2878" w:type="dxa"/>
            <w:gridSpan w:val="3"/>
          </w:tcPr>
          <w:p w14:paraId="2352E6A5" w14:textId="77777777" w:rsidR="00B438A1" w:rsidRDefault="00B438A1"/>
        </w:tc>
      </w:tr>
      <w:tr w:rsidR="00B438A1" w14:paraId="46F2FB87" w14:textId="77777777" w:rsidTr="005B09BE">
        <w:trPr>
          <w:trHeight w:val="666"/>
        </w:trPr>
        <w:tc>
          <w:tcPr>
            <w:tcW w:w="2878" w:type="dxa"/>
            <w:gridSpan w:val="2"/>
          </w:tcPr>
          <w:p w14:paraId="0FD38907" w14:textId="77777777" w:rsidR="00B438A1" w:rsidRDefault="00B438A1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413C9A73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CFDFD80" w14:textId="77777777" w:rsidR="00B438A1" w:rsidRDefault="00B438A1"/>
        </w:tc>
      </w:tr>
      <w:tr w:rsidR="00B438A1" w14:paraId="1A28AEF4" w14:textId="77777777" w:rsidTr="005B09BE">
        <w:trPr>
          <w:trHeight w:val="666"/>
        </w:trPr>
        <w:tc>
          <w:tcPr>
            <w:tcW w:w="1439" w:type="dxa"/>
          </w:tcPr>
          <w:p w14:paraId="72A856B0" w14:textId="77777777" w:rsidR="00B438A1" w:rsidRDefault="00B438A1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3F128650" w14:textId="77777777" w:rsidR="00B438A1" w:rsidRPr="005B09BE" w:rsidRDefault="00B438A1" w:rsidP="00EE5A14">
            <w:pPr>
              <w:jc w:val="center"/>
            </w:pPr>
            <w:sdt>
              <w:sdtPr>
                <w:id w:val="-1696221867"/>
                <w:placeholder>
                  <w:docPart w:val="67AB8112A361474C9A89F268282B8565"/>
                </w:placeholder>
                <w15:appearance w15:val="hidden"/>
              </w:sdtPr>
              <w:sdtContent>
                <w:r>
                  <w:rPr>
                    <w:noProof/>
                  </w:rPr>
                  <w:t>7/7/2026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44B785F3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4F9AA1C7" w14:textId="77777777" w:rsidR="00B438A1" w:rsidRDefault="00B438A1" w:rsidP="00EE5A14">
            <w:pPr>
              <w:jc w:val="center"/>
            </w:pPr>
            <w:r>
              <w:rPr>
                <w:noProof/>
              </w:rPr>
              <w:t>HenishPalsana</w:t>
            </w:r>
          </w:p>
        </w:tc>
        <w:tc>
          <w:tcPr>
            <w:tcW w:w="1439" w:type="dxa"/>
          </w:tcPr>
          <w:p w14:paraId="7A3D3BB6" w14:textId="77777777" w:rsidR="00B438A1" w:rsidRDefault="00B438A1"/>
        </w:tc>
      </w:tr>
      <w:tr w:rsidR="00B438A1" w14:paraId="32F572AF" w14:textId="77777777" w:rsidTr="005B09BE">
        <w:trPr>
          <w:trHeight w:val="490"/>
        </w:trPr>
        <w:tc>
          <w:tcPr>
            <w:tcW w:w="2878" w:type="dxa"/>
            <w:gridSpan w:val="2"/>
          </w:tcPr>
          <w:p w14:paraId="25CC879B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327B0B4B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356D08C0" w14:textId="77777777" w:rsidR="00B438A1" w:rsidRDefault="00B438A1"/>
        </w:tc>
      </w:tr>
      <w:tr w:rsidR="00B438A1" w14:paraId="45CD8AE6" w14:textId="77777777" w:rsidTr="005B09BE">
        <w:trPr>
          <w:trHeight w:val="985"/>
        </w:trPr>
        <w:tc>
          <w:tcPr>
            <w:tcW w:w="2878" w:type="dxa"/>
            <w:gridSpan w:val="2"/>
          </w:tcPr>
          <w:p w14:paraId="0D3D819D" w14:textId="77777777" w:rsidR="00B438A1" w:rsidRDefault="00B438A1"/>
        </w:tc>
        <w:tc>
          <w:tcPr>
            <w:tcW w:w="2878" w:type="dxa"/>
            <w:gridSpan w:val="2"/>
            <w:vAlign w:val="center"/>
          </w:tcPr>
          <w:p w14:paraId="0BA215F1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643070FA" w14:textId="77777777" w:rsidR="00B438A1" w:rsidRPr="005B09BE" w:rsidRDefault="00B438A1" w:rsidP="00EE5A14">
            <w:pPr>
              <w:pStyle w:val="Heading2"/>
            </w:pPr>
            <w:r w:rsidRPr="00894945">
              <w:rPr>
                <w:noProof/>
              </w:rPr>
              <w:t>Darshan University</w:t>
            </w:r>
          </w:p>
        </w:tc>
        <w:tc>
          <w:tcPr>
            <w:tcW w:w="2878" w:type="dxa"/>
            <w:vAlign w:val="center"/>
          </w:tcPr>
          <w:p w14:paraId="316B0A07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26C74E6" w14:textId="77777777" w:rsidR="00B438A1" w:rsidRDefault="00B438A1"/>
        </w:tc>
      </w:tr>
    </w:tbl>
    <w:p w14:paraId="79567065" w14:textId="77777777" w:rsidR="00B438A1" w:rsidRDefault="00B438A1">
      <w:pPr>
        <w:sectPr w:rsidR="00B438A1" w:rsidSect="00B438A1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0422C08A" w14:textId="77777777" w:rsidR="00B438A1" w:rsidRDefault="00B438A1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34CB80F9" wp14:editId="7E1F93B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286726704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623798213" name="Rectangle 623798213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60923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48039209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64239266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825686728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28906114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45321207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06389023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80045902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62542814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92215882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64545089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049135271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AACBB" id="Group 2" o:spid="_x0000_s1026" style="position:absolute;margin-left:-35pt;margin-top:-35pt;width:11in;height:612.75pt;z-index:-251640832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">
                <v:rect id="Rectangle 623798213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B438A1" w14:paraId="796721A7" w14:textId="77777777" w:rsidTr="00C46B32">
        <w:trPr>
          <w:trHeight w:val="2716"/>
        </w:trPr>
        <w:tc>
          <w:tcPr>
            <w:tcW w:w="1439" w:type="dxa"/>
          </w:tcPr>
          <w:p w14:paraId="44412CB3" w14:textId="77777777" w:rsidR="00B438A1" w:rsidRDefault="00B438A1"/>
        </w:tc>
        <w:tc>
          <w:tcPr>
            <w:tcW w:w="11032" w:type="dxa"/>
            <w:gridSpan w:val="6"/>
            <w:vAlign w:val="center"/>
          </w:tcPr>
          <w:p w14:paraId="135C9C35" w14:textId="77777777" w:rsidR="00B438A1" w:rsidRDefault="00B438A1" w:rsidP="00C46B32">
            <w:pPr>
              <w:pStyle w:val="Heading1"/>
              <w:jc w:val="right"/>
            </w:pPr>
            <w:sdt>
              <w:sdtPr>
                <w:id w:val="1933696551"/>
                <w:placeholder>
                  <w:docPart w:val="65B5BC95C9434322A4C7613143760C94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62E1542D" w14:textId="77777777" w:rsidR="00B438A1" w:rsidRDefault="00B438A1"/>
        </w:tc>
      </w:tr>
      <w:tr w:rsidR="00B438A1" w14:paraId="317D50A8" w14:textId="77777777" w:rsidTr="00BE7829">
        <w:trPr>
          <w:trHeight w:val="430"/>
        </w:trPr>
        <w:tc>
          <w:tcPr>
            <w:tcW w:w="14390" w:type="dxa"/>
            <w:gridSpan w:val="9"/>
          </w:tcPr>
          <w:p w14:paraId="048305AC" w14:textId="77777777" w:rsidR="00B438A1" w:rsidRDefault="00B438A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1C73BE36" wp14:editId="1F54DD89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180032258" name="Rectangle 118003225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CDB462" id="Rectangle 1180032258" o:spid="_x0000_s1026" style="position:absolute;margin-left:254pt;margin-top:20.35pt;width:212pt;height:21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B438A1" w14:paraId="52476B94" w14:textId="77777777" w:rsidTr="00292168">
        <w:trPr>
          <w:trHeight w:val="408"/>
        </w:trPr>
        <w:tc>
          <w:tcPr>
            <w:tcW w:w="2878" w:type="dxa"/>
            <w:gridSpan w:val="2"/>
          </w:tcPr>
          <w:p w14:paraId="2F8C0736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29FD75B7" w14:textId="77777777" w:rsidR="00B438A1" w:rsidRPr="00292168" w:rsidRDefault="00B438A1" w:rsidP="00EE5A14">
            <w:pPr>
              <w:pStyle w:val="Heading2"/>
            </w:pPr>
            <w:sdt>
              <w:sdtPr>
                <w:id w:val="-388804160"/>
                <w:placeholder>
                  <w:docPart w:val="B1675EE0E99148FCBD8C67AF266CE56C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7B99B1D0" w14:textId="77777777" w:rsidR="00B438A1" w:rsidRDefault="00B438A1"/>
        </w:tc>
      </w:tr>
      <w:tr w:rsidR="00B438A1" w14:paraId="51F125E1" w14:textId="77777777" w:rsidTr="00DA07D7">
        <w:trPr>
          <w:trHeight w:val="854"/>
        </w:trPr>
        <w:tc>
          <w:tcPr>
            <w:tcW w:w="14390" w:type="dxa"/>
            <w:gridSpan w:val="9"/>
          </w:tcPr>
          <w:p w14:paraId="18F6DFB7" w14:textId="77777777" w:rsidR="00B438A1" w:rsidRDefault="00B438A1"/>
        </w:tc>
      </w:tr>
      <w:tr w:rsidR="00B438A1" w14:paraId="5EE33B1B" w14:textId="77777777" w:rsidTr="00292168">
        <w:tc>
          <w:tcPr>
            <w:tcW w:w="1439" w:type="dxa"/>
          </w:tcPr>
          <w:p w14:paraId="2B46FDA2" w14:textId="77777777" w:rsidR="00B438A1" w:rsidRDefault="00B438A1"/>
        </w:tc>
        <w:tc>
          <w:tcPr>
            <w:tcW w:w="11512" w:type="dxa"/>
            <w:gridSpan w:val="7"/>
          </w:tcPr>
          <w:p w14:paraId="5D7D01F9" w14:textId="77777777" w:rsidR="00B438A1" w:rsidRDefault="00B438A1" w:rsidP="00DD00C7">
            <w:pPr>
              <w:pStyle w:val="Heading1Alt"/>
            </w:pPr>
            <w:r w:rsidRPr="00894945">
              <w:rPr>
                <w:noProof/>
              </w:rPr>
              <w:t>Lipsit Katariya</w:t>
            </w:r>
          </w:p>
        </w:tc>
        <w:tc>
          <w:tcPr>
            <w:tcW w:w="1439" w:type="dxa"/>
          </w:tcPr>
          <w:p w14:paraId="1FC18A4C" w14:textId="77777777" w:rsidR="00B438A1" w:rsidRDefault="00B438A1"/>
        </w:tc>
      </w:tr>
      <w:tr w:rsidR="00B438A1" w14:paraId="3A03BFA4" w14:textId="77777777" w:rsidTr="00292168">
        <w:tc>
          <w:tcPr>
            <w:tcW w:w="2878" w:type="dxa"/>
            <w:gridSpan w:val="2"/>
          </w:tcPr>
          <w:p w14:paraId="4E5F6F2C" w14:textId="77777777" w:rsidR="00B438A1" w:rsidRDefault="00B438A1"/>
        </w:tc>
        <w:tc>
          <w:tcPr>
            <w:tcW w:w="2878" w:type="dxa"/>
            <w:gridSpan w:val="2"/>
          </w:tcPr>
          <w:p w14:paraId="3E38C832" w14:textId="77777777" w:rsidR="00B438A1" w:rsidRDefault="00B438A1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15C381ED" wp14:editId="085C1A92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636141660" name="Rectangle 63614166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C0B2E1" id="Rectangle 636141660" o:spid="_x0000_s1026" style="position:absolute;margin-left:89.1pt;margin-top:15pt;width:251.95pt;height:21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2364FE82" w14:textId="77777777" w:rsidR="00B438A1" w:rsidRDefault="00B438A1"/>
        </w:tc>
        <w:tc>
          <w:tcPr>
            <w:tcW w:w="2878" w:type="dxa"/>
          </w:tcPr>
          <w:p w14:paraId="74847A9E" w14:textId="77777777" w:rsidR="00B438A1" w:rsidRDefault="00B438A1"/>
        </w:tc>
        <w:tc>
          <w:tcPr>
            <w:tcW w:w="2878" w:type="dxa"/>
            <w:gridSpan w:val="3"/>
          </w:tcPr>
          <w:p w14:paraId="196104D9" w14:textId="77777777" w:rsidR="00B438A1" w:rsidRDefault="00B438A1"/>
        </w:tc>
      </w:tr>
      <w:tr w:rsidR="00B438A1" w14:paraId="3F20D165" w14:textId="77777777" w:rsidTr="00EE5A14">
        <w:trPr>
          <w:trHeight w:val="342"/>
        </w:trPr>
        <w:tc>
          <w:tcPr>
            <w:tcW w:w="2878" w:type="dxa"/>
            <w:gridSpan w:val="2"/>
          </w:tcPr>
          <w:p w14:paraId="3CDBC301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55D4E1B1" w14:textId="77777777" w:rsidR="00B438A1" w:rsidRDefault="00B438A1" w:rsidP="00EE5A14">
            <w:pPr>
              <w:pStyle w:val="Heading2"/>
            </w:pPr>
            <w:sdt>
              <w:sdtPr>
                <w:id w:val="-1698683991"/>
                <w:placeholder>
                  <w:docPart w:val="A8775CCE6AD64BA2BB5E1E8C6A87879D"/>
                </w:placeholder>
                <w:temporary/>
                <w:showingPlcHdr/>
                <w15:appearance w15:val="hidden"/>
              </w:sdtPr>
              <w:sdtContent>
                <w:r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62E32574" w14:textId="77777777" w:rsidR="00B438A1" w:rsidRDefault="00B438A1"/>
        </w:tc>
      </w:tr>
      <w:tr w:rsidR="00B438A1" w14:paraId="09D361F4" w14:textId="77777777" w:rsidTr="005B09BE">
        <w:trPr>
          <w:trHeight w:val="412"/>
        </w:trPr>
        <w:tc>
          <w:tcPr>
            <w:tcW w:w="2878" w:type="dxa"/>
            <w:gridSpan w:val="2"/>
          </w:tcPr>
          <w:p w14:paraId="690DEC00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5623B3CF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32B5F70C" w14:textId="77777777" w:rsidR="00B438A1" w:rsidRDefault="00B438A1"/>
        </w:tc>
      </w:tr>
      <w:tr w:rsidR="00B438A1" w14:paraId="7C2A982C" w14:textId="77777777" w:rsidTr="005B09BE">
        <w:trPr>
          <w:trHeight w:val="582"/>
        </w:trPr>
        <w:tc>
          <w:tcPr>
            <w:tcW w:w="2878" w:type="dxa"/>
            <w:gridSpan w:val="2"/>
          </w:tcPr>
          <w:p w14:paraId="0D6171E9" w14:textId="77777777" w:rsidR="00B438A1" w:rsidRDefault="00B438A1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6E5BA7D2" w14:textId="77777777" w:rsidR="00B438A1" w:rsidRPr="005B09BE" w:rsidRDefault="00B438A1" w:rsidP="00EE5A14">
            <w:pPr>
              <w:pStyle w:val="Heading3"/>
            </w:pPr>
            <w:r w:rsidRPr="00894945">
              <w:rPr>
                <w:noProof/>
              </w:rPr>
              <w:t>Sleeping</w:t>
            </w:r>
          </w:p>
        </w:tc>
        <w:tc>
          <w:tcPr>
            <w:tcW w:w="2878" w:type="dxa"/>
            <w:gridSpan w:val="3"/>
          </w:tcPr>
          <w:p w14:paraId="4D421BA0" w14:textId="77777777" w:rsidR="00B438A1" w:rsidRDefault="00B438A1"/>
        </w:tc>
      </w:tr>
      <w:tr w:rsidR="00B438A1" w14:paraId="4B2869FF" w14:textId="77777777" w:rsidTr="005B09BE">
        <w:trPr>
          <w:trHeight w:val="666"/>
        </w:trPr>
        <w:tc>
          <w:tcPr>
            <w:tcW w:w="2878" w:type="dxa"/>
            <w:gridSpan w:val="2"/>
          </w:tcPr>
          <w:p w14:paraId="091CC207" w14:textId="77777777" w:rsidR="00B438A1" w:rsidRDefault="00B438A1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2F4C4BB4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D0104F8" w14:textId="77777777" w:rsidR="00B438A1" w:rsidRDefault="00B438A1"/>
        </w:tc>
      </w:tr>
      <w:tr w:rsidR="00B438A1" w14:paraId="3A5051DB" w14:textId="77777777" w:rsidTr="005B09BE">
        <w:trPr>
          <w:trHeight w:val="666"/>
        </w:trPr>
        <w:tc>
          <w:tcPr>
            <w:tcW w:w="1439" w:type="dxa"/>
          </w:tcPr>
          <w:p w14:paraId="6877358C" w14:textId="77777777" w:rsidR="00B438A1" w:rsidRDefault="00B438A1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404E3ADD" w14:textId="77777777" w:rsidR="00B438A1" w:rsidRPr="005B09BE" w:rsidRDefault="00B438A1" w:rsidP="00EE5A14">
            <w:pPr>
              <w:jc w:val="center"/>
            </w:pPr>
            <w:sdt>
              <w:sdtPr>
                <w:id w:val="1687405082"/>
                <w:placeholder>
                  <w:docPart w:val="D67826CE5C4542A6B0597B2E499FAF9A"/>
                </w:placeholder>
                <w15:appearance w15:val="hidden"/>
              </w:sdtPr>
              <w:sdtContent>
                <w:r>
                  <w:rPr>
                    <w:noProof/>
                  </w:rPr>
                  <w:t>7/8/2026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1435058E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5122E72F" w14:textId="77777777" w:rsidR="00B438A1" w:rsidRDefault="00B438A1" w:rsidP="00EE5A14">
            <w:pPr>
              <w:jc w:val="center"/>
            </w:pPr>
            <w:r>
              <w:rPr>
                <w:noProof/>
              </w:rPr>
              <w:t>HenishPalsana</w:t>
            </w:r>
          </w:p>
        </w:tc>
        <w:tc>
          <w:tcPr>
            <w:tcW w:w="1439" w:type="dxa"/>
          </w:tcPr>
          <w:p w14:paraId="430BE4AB" w14:textId="77777777" w:rsidR="00B438A1" w:rsidRDefault="00B438A1"/>
        </w:tc>
      </w:tr>
      <w:tr w:rsidR="00B438A1" w14:paraId="2DADADB9" w14:textId="77777777" w:rsidTr="005B09BE">
        <w:trPr>
          <w:trHeight w:val="490"/>
        </w:trPr>
        <w:tc>
          <w:tcPr>
            <w:tcW w:w="2878" w:type="dxa"/>
            <w:gridSpan w:val="2"/>
          </w:tcPr>
          <w:p w14:paraId="36612151" w14:textId="77777777" w:rsidR="00B438A1" w:rsidRDefault="00B438A1"/>
        </w:tc>
        <w:tc>
          <w:tcPr>
            <w:tcW w:w="8634" w:type="dxa"/>
            <w:gridSpan w:val="4"/>
            <w:vAlign w:val="center"/>
          </w:tcPr>
          <w:p w14:paraId="4747E356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BE93BF3" w14:textId="77777777" w:rsidR="00B438A1" w:rsidRDefault="00B438A1"/>
        </w:tc>
      </w:tr>
      <w:tr w:rsidR="00B438A1" w14:paraId="1F5E2B42" w14:textId="77777777" w:rsidTr="005B09BE">
        <w:trPr>
          <w:trHeight w:val="985"/>
        </w:trPr>
        <w:tc>
          <w:tcPr>
            <w:tcW w:w="2878" w:type="dxa"/>
            <w:gridSpan w:val="2"/>
          </w:tcPr>
          <w:p w14:paraId="7AEE60E1" w14:textId="77777777" w:rsidR="00B438A1" w:rsidRDefault="00B438A1"/>
        </w:tc>
        <w:tc>
          <w:tcPr>
            <w:tcW w:w="2878" w:type="dxa"/>
            <w:gridSpan w:val="2"/>
            <w:vAlign w:val="center"/>
          </w:tcPr>
          <w:p w14:paraId="26078D4D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0AC49CAA" w14:textId="77777777" w:rsidR="00B438A1" w:rsidRPr="005B09BE" w:rsidRDefault="00B438A1" w:rsidP="00EE5A14">
            <w:pPr>
              <w:pStyle w:val="Heading2"/>
            </w:pPr>
            <w:r w:rsidRPr="00894945">
              <w:rPr>
                <w:noProof/>
              </w:rPr>
              <w:t>Darshan University</w:t>
            </w:r>
          </w:p>
        </w:tc>
        <w:tc>
          <w:tcPr>
            <w:tcW w:w="2878" w:type="dxa"/>
            <w:vAlign w:val="center"/>
          </w:tcPr>
          <w:p w14:paraId="33BAE97E" w14:textId="77777777" w:rsidR="00B438A1" w:rsidRPr="005B09BE" w:rsidRDefault="00B438A1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49C6868" w14:textId="77777777" w:rsidR="00B438A1" w:rsidRDefault="00B438A1"/>
        </w:tc>
      </w:tr>
    </w:tbl>
    <w:p w14:paraId="7AAE55C5" w14:textId="77777777" w:rsidR="00B438A1" w:rsidRDefault="00B438A1">
      <w:pPr>
        <w:sectPr w:rsidR="00B438A1" w:rsidSect="00B438A1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0D1D5BC2" w14:textId="77777777" w:rsidR="00B438A1" w:rsidRDefault="00B438A1"/>
    <w:sectPr w:rsidR="00B438A1" w:rsidSect="00B438A1">
      <w:type w:val="continuous"/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386F6" w14:textId="77777777" w:rsidR="00B438A1" w:rsidRDefault="00B438A1" w:rsidP="00E274A2">
      <w:r>
        <w:separator/>
      </w:r>
    </w:p>
  </w:endnote>
  <w:endnote w:type="continuationSeparator" w:id="0">
    <w:p w14:paraId="72728CB2" w14:textId="77777777" w:rsidR="00B438A1" w:rsidRDefault="00B438A1" w:rsidP="00E2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F528C" w14:textId="77777777" w:rsidR="00B438A1" w:rsidRDefault="00B438A1" w:rsidP="00E274A2">
      <w:r>
        <w:separator/>
      </w:r>
    </w:p>
  </w:footnote>
  <w:footnote w:type="continuationSeparator" w:id="0">
    <w:p w14:paraId="35EB8D3B" w14:textId="77777777" w:rsidR="00B438A1" w:rsidRDefault="00B438A1" w:rsidP="00E27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DA7"/>
    <w:rsid w:val="000017A0"/>
    <w:rsid w:val="000A641B"/>
    <w:rsid w:val="00114D8E"/>
    <w:rsid w:val="0012521F"/>
    <w:rsid w:val="001E57B7"/>
    <w:rsid w:val="001F3DA7"/>
    <w:rsid w:val="0025656E"/>
    <w:rsid w:val="00292168"/>
    <w:rsid w:val="00296FF3"/>
    <w:rsid w:val="00366216"/>
    <w:rsid w:val="003D4044"/>
    <w:rsid w:val="00404DFE"/>
    <w:rsid w:val="004B3F9C"/>
    <w:rsid w:val="004F6D24"/>
    <w:rsid w:val="0059337D"/>
    <w:rsid w:val="005B09BE"/>
    <w:rsid w:val="006C60E6"/>
    <w:rsid w:val="0074596A"/>
    <w:rsid w:val="00793A50"/>
    <w:rsid w:val="007C7831"/>
    <w:rsid w:val="00992296"/>
    <w:rsid w:val="00AC0554"/>
    <w:rsid w:val="00B438A1"/>
    <w:rsid w:val="00B813A3"/>
    <w:rsid w:val="00C46B32"/>
    <w:rsid w:val="00CD1290"/>
    <w:rsid w:val="00CE22E4"/>
    <w:rsid w:val="00DB7228"/>
    <w:rsid w:val="00DD00C7"/>
    <w:rsid w:val="00E274A2"/>
    <w:rsid w:val="00EA2CD7"/>
    <w:rsid w:val="00EE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BAAED"/>
  <w15:chartTrackingRefBased/>
  <w15:docId w15:val="{2AED12D3-3559-4A05-8534-C2E4954A8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EE5A14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114D8E"/>
    <w:pPr>
      <w:outlineLvl w:val="0"/>
    </w:pPr>
    <w:rPr>
      <w:rFonts w:asciiTheme="majorHAnsi" w:hAnsiTheme="majorHAnsi"/>
      <w:color w:val="C08937" w:themeColor="accent1"/>
      <w:sz w:val="70"/>
    </w:rPr>
  </w:style>
  <w:style w:type="paragraph" w:styleId="Heading2">
    <w:name w:val="heading 2"/>
    <w:basedOn w:val="Normal"/>
    <w:next w:val="Normal"/>
    <w:link w:val="Heading2Char"/>
    <w:uiPriority w:val="1"/>
    <w:qFormat/>
    <w:rsid w:val="00EE5A14"/>
    <w:pPr>
      <w:keepNext/>
      <w:keepLines/>
      <w:jc w:val="center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E5A14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292168"/>
    <w:rPr>
      <w:sz w:val="10"/>
    </w:rPr>
  </w:style>
  <w:style w:type="table" w:styleId="TableGrid">
    <w:name w:val="Table Grid"/>
    <w:basedOn w:val="TableNormal"/>
    <w:uiPriority w:val="39"/>
    <w:rsid w:val="0029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14D8E"/>
    <w:rPr>
      <w:rFonts w:asciiTheme="majorHAnsi" w:hAnsiTheme="majorHAnsi"/>
      <w:color w:val="C08937" w:themeColor="accent1"/>
      <w:sz w:val="70"/>
    </w:rPr>
  </w:style>
  <w:style w:type="character" w:customStyle="1" w:styleId="Heading2Char">
    <w:name w:val="Heading 2 Char"/>
    <w:basedOn w:val="DefaultParagraphFont"/>
    <w:link w:val="Heading2"/>
    <w:uiPriority w:val="1"/>
    <w:rsid w:val="00EE5A14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E5A14"/>
    <w:rPr>
      <w:rFonts w:asciiTheme="majorHAnsi" w:eastAsiaTheme="majorEastAsia" w:hAnsiTheme="majorHAnsi" w:cstheme="majorBidi"/>
      <w:color w:val="000000" w:themeColor="text1"/>
      <w:sz w:val="28"/>
    </w:rPr>
  </w:style>
  <w:style w:type="character" w:styleId="PlaceholderText">
    <w:name w:val="Placeholder Text"/>
    <w:basedOn w:val="DefaultParagraphFont"/>
    <w:uiPriority w:val="99"/>
    <w:semiHidden/>
    <w:rsid w:val="00EE5A14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4A2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4A2"/>
    <w:rPr>
      <w:color w:val="000000" w:themeColor="text1"/>
    </w:rPr>
  </w:style>
  <w:style w:type="paragraph" w:customStyle="1" w:styleId="Heading1Alt">
    <w:name w:val="Heading 1 Alt"/>
    <w:basedOn w:val="Heading1"/>
    <w:uiPriority w:val="3"/>
    <w:qFormat/>
    <w:rsid w:val="00DD00C7"/>
    <w:pPr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udent\AppData\Roaming\Microsoft\Templates\Formal%20award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243D7B5EEA48B28510D25DF30AE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05AF12-EB02-4BD7-A66A-543F3076B9C9}"/>
      </w:docPartPr>
      <w:docPartBody>
        <w:p w:rsidR="00CF0A7F" w:rsidRDefault="00CF0A7F" w:rsidP="00CF0A7F">
          <w:pPr>
            <w:pStyle w:val="98243D7B5EEA48B28510D25DF30AEB0E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7B959245B3F348C6B5F09147D6636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BC9D91-C09A-4433-9BFB-FF7C250E61BA}"/>
      </w:docPartPr>
      <w:docPartBody>
        <w:p w:rsidR="00CF0A7F" w:rsidRDefault="00CF0A7F" w:rsidP="00CF0A7F">
          <w:pPr>
            <w:pStyle w:val="7B959245B3F348C6B5F09147D66361E6"/>
          </w:pPr>
          <w:r w:rsidRPr="00292168">
            <w:t>THIS ACKNOWLEDGES THAT</w:t>
          </w:r>
        </w:p>
      </w:docPartBody>
    </w:docPart>
    <w:docPart>
      <w:docPartPr>
        <w:name w:val="AD49CC1006BB42E8B423ACCBC3A21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3ED89C-ABAE-4874-9702-6D75A2CB1804}"/>
      </w:docPartPr>
      <w:docPartBody>
        <w:p w:rsidR="00CF0A7F" w:rsidRDefault="00CF0A7F" w:rsidP="00CF0A7F">
          <w:pPr>
            <w:pStyle w:val="AD49CC1006BB42E8B423ACCBC3A21EC5"/>
          </w:pPr>
          <w:r w:rsidRPr="005B09BE">
            <w:t>HAS SUCCESSFULLY COMPLETED THE</w:t>
          </w:r>
        </w:p>
      </w:docPartBody>
    </w:docPart>
    <w:docPart>
      <w:docPartPr>
        <w:name w:val="BE9BC13A1FCE45969200B36E637A9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B8F50-7D7D-4260-93A0-518263293B96}"/>
      </w:docPartPr>
      <w:docPartBody>
        <w:p w:rsidR="00CF0A7F" w:rsidRDefault="00CF0A7F" w:rsidP="00CF0A7F">
          <w:pPr>
            <w:pStyle w:val="BE9BC13A1FCE45969200B36E637A95E0"/>
          </w:pPr>
          <w:r>
            <w:t>Month, Day, Year</w:t>
          </w:r>
        </w:p>
      </w:docPartBody>
    </w:docPart>
    <w:docPart>
      <w:docPartPr>
        <w:name w:val="AFEF6954393446EDA4D1CF074C946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3BAFA-58F2-4E1A-926C-2C5ECC540CD6}"/>
      </w:docPartPr>
      <w:docPartBody>
        <w:p w:rsidR="00CF0A7F" w:rsidRDefault="00CF0A7F" w:rsidP="00CF0A7F">
          <w:pPr>
            <w:pStyle w:val="AFEF6954393446EDA4D1CF074C946D50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1D882FDB7090480D918A112F1714F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7E83F-41FF-4EFC-BB97-5C9058932608}"/>
      </w:docPartPr>
      <w:docPartBody>
        <w:p w:rsidR="00CF0A7F" w:rsidRDefault="00CF0A7F" w:rsidP="00CF0A7F">
          <w:pPr>
            <w:pStyle w:val="1D882FDB7090480D918A112F1714F080"/>
          </w:pPr>
          <w:r w:rsidRPr="00292168">
            <w:t>THIS ACKNOWLEDGES THAT</w:t>
          </w:r>
        </w:p>
      </w:docPartBody>
    </w:docPart>
    <w:docPart>
      <w:docPartPr>
        <w:name w:val="E3E6FBB98F0F475CAE8A556667288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1AF86-9CCB-4D99-8F03-681A02D0D940}"/>
      </w:docPartPr>
      <w:docPartBody>
        <w:p w:rsidR="00CF0A7F" w:rsidRDefault="00CF0A7F" w:rsidP="00CF0A7F">
          <w:pPr>
            <w:pStyle w:val="E3E6FBB98F0F475CAE8A556667288074"/>
          </w:pPr>
          <w:r w:rsidRPr="005B09BE">
            <w:t>HAS SUCCESSFULLY COMPLETED THE</w:t>
          </w:r>
        </w:p>
      </w:docPartBody>
    </w:docPart>
    <w:docPart>
      <w:docPartPr>
        <w:name w:val="6DF888DB2BB946D1BEC3B53FF1887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7FEF7-0298-4CA0-B035-2FC1C780E686}"/>
      </w:docPartPr>
      <w:docPartBody>
        <w:p w:rsidR="00CF0A7F" w:rsidRDefault="00CF0A7F" w:rsidP="00CF0A7F">
          <w:pPr>
            <w:pStyle w:val="6DF888DB2BB946D1BEC3B53FF1887425"/>
          </w:pPr>
          <w:r>
            <w:t>Month, Day, Year</w:t>
          </w:r>
        </w:p>
      </w:docPartBody>
    </w:docPart>
    <w:docPart>
      <w:docPartPr>
        <w:name w:val="0ED27AE4D683469AABD3525E25A97F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015CB-93C0-425E-AF28-49CF93F515F8}"/>
      </w:docPartPr>
      <w:docPartBody>
        <w:p w:rsidR="00CF0A7F" w:rsidRDefault="00CF0A7F" w:rsidP="00CF0A7F">
          <w:pPr>
            <w:pStyle w:val="0ED27AE4D683469AABD3525E25A97F60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E0627AFD77464F2BAAEC024B2655AE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B8160-3AB9-483E-8E7E-D579A5C5A1F6}"/>
      </w:docPartPr>
      <w:docPartBody>
        <w:p w:rsidR="00CF0A7F" w:rsidRDefault="00CF0A7F" w:rsidP="00CF0A7F">
          <w:pPr>
            <w:pStyle w:val="E0627AFD77464F2BAAEC024B2655AEB7"/>
          </w:pPr>
          <w:r w:rsidRPr="00292168">
            <w:t>THIS ACKNOWLEDGES THAT</w:t>
          </w:r>
        </w:p>
      </w:docPartBody>
    </w:docPart>
    <w:docPart>
      <w:docPartPr>
        <w:name w:val="1C738570E0AE462CB243C3940B7BA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13010-AC69-4C33-9FC2-4FE66090772E}"/>
      </w:docPartPr>
      <w:docPartBody>
        <w:p w:rsidR="00CF0A7F" w:rsidRDefault="00CF0A7F" w:rsidP="00CF0A7F">
          <w:pPr>
            <w:pStyle w:val="1C738570E0AE462CB243C3940B7BA9E5"/>
          </w:pPr>
          <w:r w:rsidRPr="005B09BE">
            <w:t>HAS SUCCESSFULLY COMPLETED THE</w:t>
          </w:r>
        </w:p>
      </w:docPartBody>
    </w:docPart>
    <w:docPart>
      <w:docPartPr>
        <w:name w:val="06BF6F9E1586428E8D1F0A48826871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8E763-7A8D-4A8F-80DB-FFB822787530}"/>
      </w:docPartPr>
      <w:docPartBody>
        <w:p w:rsidR="00CF0A7F" w:rsidRDefault="00CF0A7F" w:rsidP="00CF0A7F">
          <w:pPr>
            <w:pStyle w:val="06BF6F9E1586428E8D1F0A4882687174"/>
          </w:pPr>
          <w:r>
            <w:t>Month, Day, Year</w:t>
          </w:r>
        </w:p>
      </w:docPartBody>
    </w:docPart>
    <w:docPart>
      <w:docPartPr>
        <w:name w:val="9E2DB1DA18B64B1AB7A8FD9989BA7F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2FC9B-8D9D-44B9-A397-7F9213EEEE3E}"/>
      </w:docPartPr>
      <w:docPartBody>
        <w:p w:rsidR="00CF0A7F" w:rsidRDefault="00CF0A7F" w:rsidP="00CF0A7F">
          <w:pPr>
            <w:pStyle w:val="9E2DB1DA18B64B1AB7A8FD9989BA7F48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7486004BC83645088C166359C5F21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956B9-44DF-45B2-BE79-11D62E39EBB4}"/>
      </w:docPartPr>
      <w:docPartBody>
        <w:p w:rsidR="00CF0A7F" w:rsidRDefault="00CF0A7F" w:rsidP="00CF0A7F">
          <w:pPr>
            <w:pStyle w:val="7486004BC83645088C166359C5F211B8"/>
          </w:pPr>
          <w:r w:rsidRPr="00292168">
            <w:t>THIS ACKNOWLEDGES THAT</w:t>
          </w:r>
        </w:p>
      </w:docPartBody>
    </w:docPart>
    <w:docPart>
      <w:docPartPr>
        <w:name w:val="578951AC1E63454FA0BA7A43F43A8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6F860-69DC-41DB-B6D6-C20580124719}"/>
      </w:docPartPr>
      <w:docPartBody>
        <w:p w:rsidR="00CF0A7F" w:rsidRDefault="00CF0A7F" w:rsidP="00CF0A7F">
          <w:pPr>
            <w:pStyle w:val="578951AC1E63454FA0BA7A43F43A8D1D"/>
          </w:pPr>
          <w:r w:rsidRPr="005B09BE">
            <w:t>HAS SUCCESSFULLY COMPLETED THE</w:t>
          </w:r>
        </w:p>
      </w:docPartBody>
    </w:docPart>
    <w:docPart>
      <w:docPartPr>
        <w:name w:val="67AB8112A361474C9A89F268282B8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ACDC5-6623-435B-B574-C21002EEE485}"/>
      </w:docPartPr>
      <w:docPartBody>
        <w:p w:rsidR="00CF0A7F" w:rsidRDefault="00CF0A7F" w:rsidP="00CF0A7F">
          <w:pPr>
            <w:pStyle w:val="67AB8112A361474C9A89F268282B8565"/>
          </w:pPr>
          <w:r>
            <w:t>Month, Day, Year</w:t>
          </w:r>
        </w:p>
      </w:docPartBody>
    </w:docPart>
    <w:docPart>
      <w:docPartPr>
        <w:name w:val="65B5BC95C9434322A4C7613143760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9B149-B3F6-4E08-82C6-B753F1E64B65}"/>
      </w:docPartPr>
      <w:docPartBody>
        <w:p w:rsidR="00CF0A7F" w:rsidRDefault="00CF0A7F" w:rsidP="00CF0A7F">
          <w:pPr>
            <w:pStyle w:val="65B5BC95C9434322A4C7613143760C94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B1675EE0E99148FCBD8C67AF266CE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93FA80-3DF0-4166-A753-CE5002376207}"/>
      </w:docPartPr>
      <w:docPartBody>
        <w:p w:rsidR="00CF0A7F" w:rsidRDefault="00CF0A7F" w:rsidP="00CF0A7F">
          <w:pPr>
            <w:pStyle w:val="B1675EE0E99148FCBD8C67AF266CE56C"/>
          </w:pPr>
          <w:r w:rsidRPr="00292168">
            <w:t>THIS ACKNOWLEDGES THAT</w:t>
          </w:r>
        </w:p>
      </w:docPartBody>
    </w:docPart>
    <w:docPart>
      <w:docPartPr>
        <w:name w:val="A8775CCE6AD64BA2BB5E1E8C6A878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23782-413E-4476-9CF7-ECE154F51B5D}"/>
      </w:docPartPr>
      <w:docPartBody>
        <w:p w:rsidR="00CF0A7F" w:rsidRDefault="00CF0A7F" w:rsidP="00CF0A7F">
          <w:pPr>
            <w:pStyle w:val="A8775CCE6AD64BA2BB5E1E8C6A87879D"/>
          </w:pPr>
          <w:r w:rsidRPr="005B09BE">
            <w:t>HAS SUCCESSFULLY COMPLETED THE</w:t>
          </w:r>
        </w:p>
      </w:docPartBody>
    </w:docPart>
    <w:docPart>
      <w:docPartPr>
        <w:name w:val="D67826CE5C4542A6B0597B2E499FA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71DE8-1F0F-4F3B-A2EB-D424C88A449A}"/>
      </w:docPartPr>
      <w:docPartBody>
        <w:p w:rsidR="00CF0A7F" w:rsidRDefault="00CF0A7F" w:rsidP="00CF0A7F">
          <w:pPr>
            <w:pStyle w:val="D67826CE5C4542A6B0597B2E499FAF9A"/>
          </w:pPr>
          <w:r>
            <w:t>Month,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7F"/>
    <w:rsid w:val="00CE22E4"/>
    <w:rsid w:val="00CF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8243D7B5EEA48B28510D25DF30AEB0E">
    <w:name w:val="98243D7B5EEA48B28510D25DF30AEB0E"/>
    <w:rsid w:val="00CF0A7F"/>
  </w:style>
  <w:style w:type="paragraph" w:customStyle="1" w:styleId="7B959245B3F348C6B5F09147D66361E6">
    <w:name w:val="7B959245B3F348C6B5F09147D66361E6"/>
    <w:rsid w:val="00CF0A7F"/>
  </w:style>
  <w:style w:type="paragraph" w:customStyle="1" w:styleId="AD49CC1006BB42E8B423ACCBC3A21EC5">
    <w:name w:val="AD49CC1006BB42E8B423ACCBC3A21EC5"/>
    <w:rsid w:val="00CF0A7F"/>
  </w:style>
  <w:style w:type="paragraph" w:customStyle="1" w:styleId="BE9BC13A1FCE45969200B36E637A95E0">
    <w:name w:val="BE9BC13A1FCE45969200B36E637A95E0"/>
    <w:rsid w:val="00CF0A7F"/>
  </w:style>
  <w:style w:type="paragraph" w:customStyle="1" w:styleId="AFEF6954393446EDA4D1CF074C946D50">
    <w:name w:val="AFEF6954393446EDA4D1CF074C946D50"/>
    <w:rsid w:val="00CF0A7F"/>
  </w:style>
  <w:style w:type="paragraph" w:customStyle="1" w:styleId="1D882FDB7090480D918A112F1714F080">
    <w:name w:val="1D882FDB7090480D918A112F1714F080"/>
    <w:rsid w:val="00CF0A7F"/>
  </w:style>
  <w:style w:type="paragraph" w:customStyle="1" w:styleId="E3E6FBB98F0F475CAE8A556667288074">
    <w:name w:val="E3E6FBB98F0F475CAE8A556667288074"/>
    <w:rsid w:val="00CF0A7F"/>
  </w:style>
  <w:style w:type="paragraph" w:customStyle="1" w:styleId="6DF888DB2BB946D1BEC3B53FF1887425">
    <w:name w:val="6DF888DB2BB946D1BEC3B53FF1887425"/>
    <w:rsid w:val="00CF0A7F"/>
  </w:style>
  <w:style w:type="paragraph" w:customStyle="1" w:styleId="0ED27AE4D683469AABD3525E25A97F60">
    <w:name w:val="0ED27AE4D683469AABD3525E25A97F60"/>
    <w:rsid w:val="00CF0A7F"/>
  </w:style>
  <w:style w:type="paragraph" w:customStyle="1" w:styleId="E0627AFD77464F2BAAEC024B2655AEB7">
    <w:name w:val="E0627AFD77464F2BAAEC024B2655AEB7"/>
    <w:rsid w:val="00CF0A7F"/>
  </w:style>
  <w:style w:type="paragraph" w:customStyle="1" w:styleId="1C738570E0AE462CB243C3940B7BA9E5">
    <w:name w:val="1C738570E0AE462CB243C3940B7BA9E5"/>
    <w:rsid w:val="00CF0A7F"/>
  </w:style>
  <w:style w:type="paragraph" w:customStyle="1" w:styleId="06BF6F9E1586428E8D1F0A4882687174">
    <w:name w:val="06BF6F9E1586428E8D1F0A4882687174"/>
    <w:rsid w:val="00CF0A7F"/>
  </w:style>
  <w:style w:type="paragraph" w:customStyle="1" w:styleId="9E2DB1DA18B64B1AB7A8FD9989BA7F48">
    <w:name w:val="9E2DB1DA18B64B1AB7A8FD9989BA7F48"/>
    <w:rsid w:val="00CF0A7F"/>
  </w:style>
  <w:style w:type="paragraph" w:customStyle="1" w:styleId="7486004BC83645088C166359C5F211B8">
    <w:name w:val="7486004BC83645088C166359C5F211B8"/>
    <w:rsid w:val="00CF0A7F"/>
  </w:style>
  <w:style w:type="paragraph" w:customStyle="1" w:styleId="578951AC1E63454FA0BA7A43F43A8D1D">
    <w:name w:val="578951AC1E63454FA0BA7A43F43A8D1D"/>
    <w:rsid w:val="00CF0A7F"/>
  </w:style>
  <w:style w:type="paragraph" w:customStyle="1" w:styleId="67AB8112A361474C9A89F268282B8565">
    <w:name w:val="67AB8112A361474C9A89F268282B8565"/>
    <w:rsid w:val="00CF0A7F"/>
  </w:style>
  <w:style w:type="paragraph" w:customStyle="1" w:styleId="65B5BC95C9434322A4C7613143760C94">
    <w:name w:val="65B5BC95C9434322A4C7613143760C94"/>
    <w:rsid w:val="00CF0A7F"/>
  </w:style>
  <w:style w:type="paragraph" w:customStyle="1" w:styleId="B1675EE0E99148FCBD8C67AF266CE56C">
    <w:name w:val="B1675EE0E99148FCBD8C67AF266CE56C"/>
    <w:rsid w:val="00CF0A7F"/>
  </w:style>
  <w:style w:type="paragraph" w:customStyle="1" w:styleId="A8775CCE6AD64BA2BB5E1E8C6A87879D">
    <w:name w:val="A8775CCE6AD64BA2BB5E1E8C6A87879D"/>
    <w:rsid w:val="00CF0A7F"/>
  </w:style>
  <w:style w:type="paragraph" w:customStyle="1" w:styleId="D67826CE5C4542A6B0597B2E499FAF9A">
    <w:name w:val="D67826CE5C4542A6B0597B2E499FAF9A"/>
    <w:rsid w:val="00CF0A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ormal certificate">
  <a:themeElements>
    <a:clrScheme name="Certificate N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C08937"/>
      </a:accent1>
      <a:accent2>
        <a:srgbClr val="F6DC75"/>
      </a:accent2>
      <a:accent3>
        <a:srgbClr val="F6E29C"/>
      </a:accent3>
      <a:accent4>
        <a:srgbClr val="001B48"/>
      </a:accent4>
      <a:accent5>
        <a:srgbClr val="2590AA"/>
      </a:accent5>
      <a:accent6>
        <a:srgbClr val="C3CFFF"/>
      </a:accent6>
      <a:hlink>
        <a:srgbClr val="0000FF"/>
      </a:hlink>
      <a:folHlink>
        <a:srgbClr val="FF00FF"/>
      </a:folHlink>
    </a:clrScheme>
    <a:fontScheme name="Custom 31">
      <a:majorFont>
        <a:latin typeface="Walbaum Text Pro"/>
        <a:ea typeface="Gill Sans"/>
        <a:cs typeface="Gill Sans"/>
      </a:majorFont>
      <a:minorFont>
        <a:latin typeface="Avenir Next LT Pro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ormal certificate" id="{562B7304-95EA-A845-9470-9573C0EB1D24}" vid="{395B922F-B983-7948-9293-6292CF4DE6B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88A950-7433-46B9-9210-D943CC45F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66DD9D-8904-4441-9070-5AD534C615E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2333645B-1B6C-49B8-9BFE-B1AF54E3BE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 award certificate</Template>
  <TotalTime>5</TotalTime>
  <Pages>5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2026-07-08T05:39:00Z</dcterms:created>
  <dcterms:modified xsi:type="dcterms:W3CDTF">2026-07-08T05:44:00Z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